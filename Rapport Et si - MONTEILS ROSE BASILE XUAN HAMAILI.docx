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0F32D" w14:textId="0B2DDC00" w:rsidR="00D077E9" w:rsidRDefault="00C14CA3" w:rsidP="00D70D02">
      <w:r>
        <w:rPr>
          <w:noProof/>
        </w:rPr>
        <w:drawing>
          <wp:anchor distT="0" distB="0" distL="114300" distR="114300" simplePos="0" relativeHeight="251662336" behindDoc="1" locked="0" layoutInCell="1" allowOverlap="1" wp14:anchorId="4AFBFBFA" wp14:editId="49143762">
            <wp:simplePos x="0" y="0"/>
            <wp:positionH relativeFrom="page">
              <wp:align>right</wp:align>
            </wp:positionH>
            <wp:positionV relativeFrom="paragraph">
              <wp:posOffset>-927735</wp:posOffset>
            </wp:positionV>
            <wp:extent cx="8307070" cy="6688921"/>
            <wp:effectExtent l="0" t="0" r="0" b="0"/>
            <wp:wrapNone/>
            <wp:docPr id="10" name="Image 10" descr="La poésie insoupçonnée du code - Thot Cu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 poésie insoupçonnée du code - Thot Curs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7070" cy="66889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Pr>
          <w:noProof/>
          <w:lang w:val="en-US" w:eastAsia="zh-CN"/>
        </w:rPr>
        <w:drawing>
          <wp:anchor distT="0" distB="0" distL="114300" distR="114300" simplePos="0" relativeHeight="251658240" behindDoc="1" locked="0" layoutInCell="1" allowOverlap="1" wp14:anchorId="1F068602" wp14:editId="14445B01">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120E84" w14:textId="77777777" w:rsidTr="00AB02A7">
        <w:trPr>
          <w:trHeight w:val="1894"/>
        </w:trPr>
        <w:tc>
          <w:tcPr>
            <w:tcW w:w="5580" w:type="dxa"/>
            <w:tcBorders>
              <w:top w:val="nil"/>
              <w:left w:val="nil"/>
              <w:bottom w:val="nil"/>
              <w:right w:val="nil"/>
            </w:tcBorders>
          </w:tcPr>
          <w:p w14:paraId="37BDDD2A" w14:textId="59788D3F" w:rsidR="00D077E9" w:rsidRDefault="00082BA5" w:rsidP="00AB02A7">
            <w:r>
              <w:rPr>
                <w:noProof/>
                <w:lang w:val="en-US" w:eastAsia="zh-CN"/>
              </w:rPr>
              <mc:AlternateContent>
                <mc:Choice Requires="wps">
                  <w:drawing>
                    <wp:anchor distT="0" distB="0" distL="114300" distR="114300" simplePos="0" relativeHeight="251664384" behindDoc="0" locked="0" layoutInCell="1" allowOverlap="1" wp14:anchorId="083060A5" wp14:editId="54CDB268">
                      <wp:simplePos x="0" y="0"/>
                      <wp:positionH relativeFrom="column">
                        <wp:posOffset>181150</wp:posOffset>
                      </wp:positionH>
                      <wp:positionV relativeFrom="paragraph">
                        <wp:posOffset>81280</wp:posOffset>
                      </wp:positionV>
                      <wp:extent cx="3528695" cy="81534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528695" cy="8153400"/>
                              </a:xfrm>
                              <a:prstGeom prst="rect">
                                <a:avLst/>
                              </a:prstGeom>
                              <a:noFill/>
                              <a:ln w="6350">
                                <a:noFill/>
                              </a:ln>
                            </wps:spPr>
                            <wps:txbx>
                              <w:txbxContent>
                                <w:p w14:paraId="5BCC5C1E" w14:textId="285BAACB" w:rsidR="00D077E9" w:rsidRPr="00082BA5" w:rsidRDefault="00E161F6" w:rsidP="00D077E9">
                                  <w:pPr>
                                    <w:pStyle w:val="Titre"/>
                                    <w:spacing w:after="0"/>
                                    <w:rPr>
                                      <w:rFonts w:ascii="Lora" w:hAnsi="Lora"/>
                                      <w:sz w:val="96"/>
                                      <w:szCs w:val="56"/>
                                      <w:lang w:bidi="fr-FR"/>
                                    </w:rPr>
                                  </w:pPr>
                                  <w:r w:rsidRPr="00082BA5">
                                    <w:rPr>
                                      <w:rFonts w:ascii="Lora" w:hAnsi="Lora"/>
                                      <w:sz w:val="96"/>
                                      <w:szCs w:val="56"/>
                                      <w:lang w:bidi="fr-FR"/>
                                    </w:rPr>
                                    <w:t>ET SI</w:t>
                                  </w:r>
                                  <w:r w:rsidR="00F32E13">
                                    <w:rPr>
                                      <w:rFonts w:ascii="Lora" w:hAnsi="Lora"/>
                                      <w:sz w:val="96"/>
                                      <w:szCs w:val="56"/>
                                      <w:lang w:bidi="fr-FR"/>
                                    </w:rPr>
                                    <w:t>…</w:t>
                                  </w:r>
                                  <w:r w:rsidRPr="00082BA5">
                                    <w:rPr>
                                      <w:rFonts w:ascii="Lora" w:hAnsi="Lora"/>
                                      <w:sz w:val="96"/>
                                      <w:szCs w:val="56"/>
                                      <w:lang w:bidi="fr-FR"/>
                                    </w:rPr>
                                    <w:t> ?</w:t>
                                  </w:r>
                                </w:p>
                                <w:p w14:paraId="61B5AB84" w14:textId="77777777" w:rsidR="00082BA5" w:rsidRPr="00082BA5" w:rsidRDefault="00082BA5" w:rsidP="00D077E9">
                                  <w:pPr>
                                    <w:pStyle w:val="Titre"/>
                                    <w:spacing w:after="0"/>
                                    <w:rPr>
                                      <w:rFonts w:ascii="Lora" w:hAnsi="Lora"/>
                                      <w:lang w:bidi="fr-FR"/>
                                    </w:rPr>
                                  </w:pPr>
                                </w:p>
                                <w:p w14:paraId="6CC78DBC" w14:textId="452F12D2" w:rsidR="00E161F6" w:rsidRPr="00082BA5" w:rsidRDefault="00E161F6" w:rsidP="00D077E9">
                                  <w:pPr>
                                    <w:pStyle w:val="Titre"/>
                                    <w:spacing w:after="0"/>
                                    <w:rPr>
                                      <w:rFonts w:ascii="Lora" w:hAnsi="Lora"/>
                                      <w:sz w:val="52"/>
                                      <w:szCs w:val="44"/>
                                      <w:lang w:bidi="fr-FR"/>
                                    </w:rPr>
                                  </w:pPr>
                                  <w:r w:rsidRPr="00082BA5">
                                    <w:rPr>
                                      <w:rFonts w:ascii="Lora" w:hAnsi="Lora"/>
                                      <w:sz w:val="52"/>
                                      <w:szCs w:val="44"/>
                                      <w:lang w:bidi="fr-FR"/>
                                    </w:rPr>
                                    <w:t>Rapport SI28 – P22</w:t>
                                  </w:r>
                                </w:p>
                                <w:p w14:paraId="39F1ED4A" w14:textId="1128F20C" w:rsidR="00E161F6" w:rsidRPr="00082BA5" w:rsidRDefault="00E161F6" w:rsidP="00D077E9">
                                  <w:pPr>
                                    <w:pStyle w:val="Titre"/>
                                    <w:spacing w:after="0"/>
                                    <w:rPr>
                                      <w:rFonts w:ascii="Lora" w:hAnsi="Lora"/>
                                      <w:sz w:val="52"/>
                                      <w:szCs w:val="44"/>
                                      <w:lang w:bidi="fr-FR"/>
                                    </w:rPr>
                                  </w:pPr>
                                </w:p>
                                <w:p w14:paraId="6ADA78BE" w14:textId="5A570EAD" w:rsidR="00E161F6" w:rsidRPr="00082BA5" w:rsidRDefault="00E161F6" w:rsidP="00D077E9">
                                  <w:pPr>
                                    <w:pStyle w:val="Titre"/>
                                    <w:spacing w:after="0"/>
                                    <w:rPr>
                                      <w:rFonts w:ascii="Lora" w:hAnsi="Lora"/>
                                      <w:sz w:val="52"/>
                                      <w:szCs w:val="44"/>
                                      <w:lang w:bidi="fr-FR"/>
                                    </w:rPr>
                                  </w:pPr>
                                </w:p>
                                <w:p w14:paraId="589097BC" w14:textId="3E19F7FD" w:rsidR="00082BA5" w:rsidRPr="00082BA5" w:rsidRDefault="00082BA5" w:rsidP="00D077E9">
                                  <w:pPr>
                                    <w:pStyle w:val="Titre"/>
                                    <w:spacing w:after="0"/>
                                    <w:rPr>
                                      <w:rFonts w:ascii="Lora" w:hAnsi="Lora"/>
                                      <w:sz w:val="52"/>
                                      <w:szCs w:val="44"/>
                                      <w:lang w:bidi="fr-FR"/>
                                    </w:rPr>
                                  </w:pPr>
                                </w:p>
                                <w:p w14:paraId="054B85F2" w14:textId="77777777" w:rsidR="00082BA5" w:rsidRPr="00082BA5" w:rsidRDefault="00082BA5" w:rsidP="00D077E9">
                                  <w:pPr>
                                    <w:pStyle w:val="Titre"/>
                                    <w:spacing w:after="0"/>
                                    <w:rPr>
                                      <w:rFonts w:ascii="Lora" w:hAnsi="Lora"/>
                                      <w:sz w:val="52"/>
                                      <w:szCs w:val="44"/>
                                      <w:lang w:bidi="fr-FR"/>
                                    </w:rPr>
                                  </w:pPr>
                                </w:p>
                                <w:p w14:paraId="16C40EDD" w14:textId="77777777" w:rsidR="00082BA5"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 xml:space="preserve">Responsable d’UV : </w:t>
                                  </w:r>
                                </w:p>
                                <w:p w14:paraId="034B802A" w14:textId="0C32DFE5" w:rsidR="00E161F6"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Serge Bouchardon</w:t>
                                  </w:r>
                                </w:p>
                                <w:p w14:paraId="4E62EF7B" w14:textId="7A7AF060" w:rsidR="00E161F6" w:rsidRPr="00082BA5" w:rsidRDefault="00E161F6" w:rsidP="00D077E9">
                                  <w:pPr>
                                    <w:pStyle w:val="Titre"/>
                                    <w:spacing w:after="0"/>
                                    <w:rPr>
                                      <w:rFonts w:ascii="Lora" w:hAnsi="Lora"/>
                                      <w:b w:val="0"/>
                                      <w:bCs w:val="0"/>
                                      <w:sz w:val="36"/>
                                      <w:szCs w:val="28"/>
                                      <w:lang w:bidi="fr-FR"/>
                                    </w:rPr>
                                  </w:pPr>
                                </w:p>
                                <w:p w14:paraId="596486A3" w14:textId="77777777" w:rsidR="00082BA5" w:rsidRPr="00082BA5" w:rsidRDefault="00082BA5" w:rsidP="00D077E9">
                                  <w:pPr>
                                    <w:pStyle w:val="Titre"/>
                                    <w:spacing w:after="0"/>
                                    <w:rPr>
                                      <w:rFonts w:ascii="Lora" w:hAnsi="Lora"/>
                                      <w:b w:val="0"/>
                                      <w:bCs w:val="0"/>
                                      <w:sz w:val="36"/>
                                      <w:szCs w:val="28"/>
                                      <w:lang w:bidi="fr-FR"/>
                                    </w:rPr>
                                  </w:pPr>
                                </w:p>
                                <w:p w14:paraId="02824785" w14:textId="32428E17" w:rsidR="00E161F6"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ROSE Alice</w:t>
                                  </w:r>
                                </w:p>
                                <w:p w14:paraId="3E51E411" w14:textId="1A79C25B" w:rsidR="00E161F6"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MONTEILS Anaïs</w:t>
                                  </w:r>
                                </w:p>
                                <w:p w14:paraId="4C21D195" w14:textId="4418EEB3" w:rsidR="00082BA5"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BASILE Antoine</w:t>
                                  </w:r>
                                </w:p>
                                <w:p w14:paraId="6FBD9953" w14:textId="77777777" w:rsidR="00082BA5"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XUÂN Vinh Hô</w:t>
                                  </w:r>
                                </w:p>
                                <w:p w14:paraId="0B8A2545" w14:textId="60A2E8BF" w:rsidR="00082BA5" w:rsidRPr="00082BA5" w:rsidRDefault="00082BA5" w:rsidP="00D077E9">
                                  <w:pPr>
                                    <w:pStyle w:val="Titre"/>
                                    <w:spacing w:after="0"/>
                                    <w:rPr>
                                      <w:b w:val="0"/>
                                      <w:bCs w:val="0"/>
                                      <w:sz w:val="3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3060A5" id="_x0000_t202" coordsize="21600,21600" o:spt="202" path="m,l,21600r21600,l21600,xe">
                      <v:stroke joinstyle="miter"/>
                      <v:path gradientshapeok="t" o:connecttype="rect"/>
                    </v:shapetype>
                    <v:shape id="Zone de texte 8" o:spid="_x0000_s1026" type="#_x0000_t202" style="position:absolute;margin-left:14.25pt;margin-top:6.4pt;width:277.85pt;height:6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ygGQIAAC0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" filled="f" stroked="f" strokeweight=".5pt">
                      <v:textbox>
                        <w:txbxContent>
                          <w:p w14:paraId="5BCC5C1E" w14:textId="285BAACB" w:rsidR="00D077E9" w:rsidRPr="00082BA5" w:rsidRDefault="00E161F6" w:rsidP="00D077E9">
                            <w:pPr>
                              <w:pStyle w:val="Titre"/>
                              <w:spacing w:after="0"/>
                              <w:rPr>
                                <w:rFonts w:ascii="Lora" w:hAnsi="Lora"/>
                                <w:sz w:val="96"/>
                                <w:szCs w:val="56"/>
                                <w:lang w:bidi="fr-FR"/>
                              </w:rPr>
                            </w:pPr>
                            <w:r w:rsidRPr="00082BA5">
                              <w:rPr>
                                <w:rFonts w:ascii="Lora" w:hAnsi="Lora"/>
                                <w:sz w:val="96"/>
                                <w:szCs w:val="56"/>
                                <w:lang w:bidi="fr-FR"/>
                              </w:rPr>
                              <w:t>ET SI</w:t>
                            </w:r>
                            <w:r w:rsidR="00F32E13">
                              <w:rPr>
                                <w:rFonts w:ascii="Lora" w:hAnsi="Lora"/>
                                <w:sz w:val="96"/>
                                <w:szCs w:val="56"/>
                                <w:lang w:bidi="fr-FR"/>
                              </w:rPr>
                              <w:t>…</w:t>
                            </w:r>
                            <w:r w:rsidRPr="00082BA5">
                              <w:rPr>
                                <w:rFonts w:ascii="Lora" w:hAnsi="Lora"/>
                                <w:sz w:val="96"/>
                                <w:szCs w:val="56"/>
                                <w:lang w:bidi="fr-FR"/>
                              </w:rPr>
                              <w:t> ?</w:t>
                            </w:r>
                          </w:p>
                          <w:p w14:paraId="61B5AB84" w14:textId="77777777" w:rsidR="00082BA5" w:rsidRPr="00082BA5" w:rsidRDefault="00082BA5" w:rsidP="00D077E9">
                            <w:pPr>
                              <w:pStyle w:val="Titre"/>
                              <w:spacing w:after="0"/>
                              <w:rPr>
                                <w:rFonts w:ascii="Lora" w:hAnsi="Lora"/>
                                <w:lang w:bidi="fr-FR"/>
                              </w:rPr>
                            </w:pPr>
                          </w:p>
                          <w:p w14:paraId="6CC78DBC" w14:textId="452F12D2" w:rsidR="00E161F6" w:rsidRPr="00082BA5" w:rsidRDefault="00E161F6" w:rsidP="00D077E9">
                            <w:pPr>
                              <w:pStyle w:val="Titre"/>
                              <w:spacing w:after="0"/>
                              <w:rPr>
                                <w:rFonts w:ascii="Lora" w:hAnsi="Lora"/>
                                <w:sz w:val="52"/>
                                <w:szCs w:val="44"/>
                                <w:lang w:bidi="fr-FR"/>
                              </w:rPr>
                            </w:pPr>
                            <w:r w:rsidRPr="00082BA5">
                              <w:rPr>
                                <w:rFonts w:ascii="Lora" w:hAnsi="Lora"/>
                                <w:sz w:val="52"/>
                                <w:szCs w:val="44"/>
                                <w:lang w:bidi="fr-FR"/>
                              </w:rPr>
                              <w:t>Rapport SI28 – P22</w:t>
                            </w:r>
                          </w:p>
                          <w:p w14:paraId="39F1ED4A" w14:textId="1128F20C" w:rsidR="00E161F6" w:rsidRPr="00082BA5" w:rsidRDefault="00E161F6" w:rsidP="00D077E9">
                            <w:pPr>
                              <w:pStyle w:val="Titre"/>
                              <w:spacing w:after="0"/>
                              <w:rPr>
                                <w:rFonts w:ascii="Lora" w:hAnsi="Lora"/>
                                <w:sz w:val="52"/>
                                <w:szCs w:val="44"/>
                                <w:lang w:bidi="fr-FR"/>
                              </w:rPr>
                            </w:pPr>
                          </w:p>
                          <w:p w14:paraId="6ADA78BE" w14:textId="5A570EAD" w:rsidR="00E161F6" w:rsidRPr="00082BA5" w:rsidRDefault="00E161F6" w:rsidP="00D077E9">
                            <w:pPr>
                              <w:pStyle w:val="Titre"/>
                              <w:spacing w:after="0"/>
                              <w:rPr>
                                <w:rFonts w:ascii="Lora" w:hAnsi="Lora"/>
                                <w:sz w:val="52"/>
                                <w:szCs w:val="44"/>
                                <w:lang w:bidi="fr-FR"/>
                              </w:rPr>
                            </w:pPr>
                          </w:p>
                          <w:p w14:paraId="589097BC" w14:textId="3E19F7FD" w:rsidR="00082BA5" w:rsidRPr="00082BA5" w:rsidRDefault="00082BA5" w:rsidP="00D077E9">
                            <w:pPr>
                              <w:pStyle w:val="Titre"/>
                              <w:spacing w:after="0"/>
                              <w:rPr>
                                <w:rFonts w:ascii="Lora" w:hAnsi="Lora"/>
                                <w:sz w:val="52"/>
                                <w:szCs w:val="44"/>
                                <w:lang w:bidi="fr-FR"/>
                              </w:rPr>
                            </w:pPr>
                          </w:p>
                          <w:p w14:paraId="054B85F2" w14:textId="77777777" w:rsidR="00082BA5" w:rsidRPr="00082BA5" w:rsidRDefault="00082BA5" w:rsidP="00D077E9">
                            <w:pPr>
                              <w:pStyle w:val="Titre"/>
                              <w:spacing w:after="0"/>
                              <w:rPr>
                                <w:rFonts w:ascii="Lora" w:hAnsi="Lora"/>
                                <w:sz w:val="52"/>
                                <w:szCs w:val="44"/>
                                <w:lang w:bidi="fr-FR"/>
                              </w:rPr>
                            </w:pPr>
                          </w:p>
                          <w:p w14:paraId="16C40EDD" w14:textId="77777777" w:rsidR="00082BA5"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 xml:space="preserve">Responsable d’UV : </w:t>
                            </w:r>
                          </w:p>
                          <w:p w14:paraId="034B802A" w14:textId="0C32DFE5" w:rsidR="00E161F6"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Serge Bouchardon</w:t>
                            </w:r>
                          </w:p>
                          <w:p w14:paraId="4E62EF7B" w14:textId="7A7AF060" w:rsidR="00E161F6" w:rsidRPr="00082BA5" w:rsidRDefault="00E161F6" w:rsidP="00D077E9">
                            <w:pPr>
                              <w:pStyle w:val="Titre"/>
                              <w:spacing w:after="0"/>
                              <w:rPr>
                                <w:rFonts w:ascii="Lora" w:hAnsi="Lora"/>
                                <w:b w:val="0"/>
                                <w:bCs w:val="0"/>
                                <w:sz w:val="36"/>
                                <w:szCs w:val="28"/>
                                <w:lang w:bidi="fr-FR"/>
                              </w:rPr>
                            </w:pPr>
                          </w:p>
                          <w:p w14:paraId="596486A3" w14:textId="77777777" w:rsidR="00082BA5" w:rsidRPr="00082BA5" w:rsidRDefault="00082BA5" w:rsidP="00D077E9">
                            <w:pPr>
                              <w:pStyle w:val="Titre"/>
                              <w:spacing w:after="0"/>
                              <w:rPr>
                                <w:rFonts w:ascii="Lora" w:hAnsi="Lora"/>
                                <w:b w:val="0"/>
                                <w:bCs w:val="0"/>
                                <w:sz w:val="36"/>
                                <w:szCs w:val="28"/>
                                <w:lang w:bidi="fr-FR"/>
                              </w:rPr>
                            </w:pPr>
                          </w:p>
                          <w:p w14:paraId="02824785" w14:textId="32428E17" w:rsidR="00E161F6" w:rsidRPr="00082BA5" w:rsidRDefault="00E161F6"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ROSE Alice</w:t>
                            </w:r>
                          </w:p>
                          <w:p w14:paraId="3E51E411" w14:textId="1A79C25B" w:rsidR="00E161F6"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MONTEILS Anaïs</w:t>
                            </w:r>
                          </w:p>
                          <w:p w14:paraId="4C21D195" w14:textId="4418EEB3" w:rsidR="00082BA5"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BASILE Antoine</w:t>
                            </w:r>
                          </w:p>
                          <w:p w14:paraId="6FBD9953" w14:textId="77777777" w:rsidR="00082BA5" w:rsidRPr="00082BA5" w:rsidRDefault="00082BA5" w:rsidP="00D077E9">
                            <w:pPr>
                              <w:pStyle w:val="Titre"/>
                              <w:spacing w:after="0"/>
                              <w:rPr>
                                <w:rFonts w:ascii="Lora" w:hAnsi="Lora"/>
                                <w:b w:val="0"/>
                                <w:bCs w:val="0"/>
                                <w:sz w:val="36"/>
                                <w:szCs w:val="28"/>
                                <w:lang w:bidi="fr-FR"/>
                              </w:rPr>
                            </w:pPr>
                            <w:r w:rsidRPr="00082BA5">
                              <w:rPr>
                                <w:rFonts w:ascii="Lora" w:hAnsi="Lora"/>
                                <w:b w:val="0"/>
                                <w:bCs w:val="0"/>
                                <w:sz w:val="36"/>
                                <w:szCs w:val="28"/>
                                <w:lang w:bidi="fr-FR"/>
                              </w:rPr>
                              <w:t>XUÂN Vinh Hô</w:t>
                            </w:r>
                          </w:p>
                          <w:p w14:paraId="0B8A2545" w14:textId="60A2E8BF" w:rsidR="00082BA5" w:rsidRPr="00082BA5" w:rsidRDefault="00082BA5" w:rsidP="00D077E9">
                            <w:pPr>
                              <w:pStyle w:val="Titre"/>
                              <w:spacing w:after="0"/>
                              <w:rPr>
                                <w:b w:val="0"/>
                                <w:bCs w:val="0"/>
                                <w:sz w:val="36"/>
                                <w:szCs w:val="28"/>
                              </w:rPr>
                            </w:pPr>
                          </w:p>
                        </w:txbxContent>
                      </v:textbox>
                    </v:shape>
                  </w:pict>
                </mc:Fallback>
              </mc:AlternateContent>
            </w:r>
            <w:r>
              <w:rPr>
                <w:noProof/>
                <w:lang w:val="en-US" w:eastAsia="zh-CN"/>
              </w:rPr>
              <mc:AlternateContent>
                <mc:Choice Requires="wps">
                  <w:drawing>
                    <wp:anchor distT="0" distB="0" distL="114300" distR="114300" simplePos="0" relativeHeight="251660288" behindDoc="0" locked="0" layoutInCell="1" allowOverlap="1" wp14:anchorId="29051F77" wp14:editId="5C9C4487">
                      <wp:simplePos x="0" y="0"/>
                      <wp:positionH relativeFrom="column">
                        <wp:posOffset>1270</wp:posOffset>
                      </wp:positionH>
                      <wp:positionV relativeFrom="page">
                        <wp:posOffset>-239941</wp:posOffset>
                      </wp:positionV>
                      <wp:extent cx="3938905" cy="8656955"/>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69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C5BA9" id="Rectangle 3" o:spid="_x0000_s1026" alt="rectangle blanc pour le texte sur la couverture" style="position:absolute;margin-left:.1pt;margin-top:-18.9pt;width:310.15pt;height:68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" fillcolor="white [3212]" stroked="f" strokeweight="2pt">
                      <w10:wrap anchory="page"/>
                    </v:rect>
                  </w:pict>
                </mc:Fallback>
              </mc:AlternateContent>
            </w:r>
          </w:p>
          <w:p w14:paraId="09DA699B" w14:textId="2F333ED3" w:rsidR="00D077E9" w:rsidRDefault="00082BA5" w:rsidP="00AB02A7">
            <w:r>
              <w:rPr>
                <w:noProof/>
                <w:lang w:val="en-US" w:eastAsia="zh-CN"/>
              </w:rPr>
              <mc:AlternateContent>
                <mc:Choice Requires="wps">
                  <w:drawing>
                    <wp:anchor distT="0" distB="0" distL="114300" distR="114300" simplePos="0" relativeHeight="251663360" behindDoc="0" locked="0" layoutInCell="1" allowOverlap="1" wp14:anchorId="4DC130E2" wp14:editId="399499B8">
                      <wp:simplePos x="0" y="0"/>
                      <wp:positionH relativeFrom="column">
                        <wp:posOffset>296851</wp:posOffset>
                      </wp:positionH>
                      <wp:positionV relativeFrom="paragraph">
                        <wp:posOffset>848864</wp:posOffset>
                      </wp:positionV>
                      <wp:extent cx="1390918" cy="0"/>
                      <wp:effectExtent l="0" t="19050" r="19050" b="19050"/>
                      <wp:wrapNone/>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75E9F" id="Connecteur droit 5" o:spid="_x0000_s1026" alt="séparateur de texte"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35pt,66.85pt" to="132.85pt,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" strokecolor="#082a75 [3215]" strokeweight="3pt"/>
                  </w:pict>
                </mc:Fallback>
              </mc:AlternateContent>
            </w:r>
          </w:p>
        </w:tc>
      </w:tr>
      <w:tr w:rsidR="00D077E9" w14:paraId="522D1DEC" w14:textId="77777777" w:rsidTr="00270C80">
        <w:trPr>
          <w:trHeight w:val="7305"/>
        </w:trPr>
        <w:tc>
          <w:tcPr>
            <w:tcW w:w="5580" w:type="dxa"/>
            <w:tcBorders>
              <w:top w:val="nil"/>
              <w:left w:val="nil"/>
              <w:bottom w:val="nil"/>
              <w:right w:val="nil"/>
            </w:tcBorders>
          </w:tcPr>
          <w:p w14:paraId="1EC3A211" w14:textId="649594C1" w:rsidR="00D077E9" w:rsidRDefault="00D077E9" w:rsidP="00AB02A7">
            <w:pPr>
              <w:rPr>
                <w:noProof/>
              </w:rPr>
            </w:pPr>
          </w:p>
        </w:tc>
      </w:tr>
      <w:tr w:rsidR="00D077E9" w14:paraId="3ACAF8EE" w14:textId="77777777" w:rsidTr="00AB02A7">
        <w:trPr>
          <w:trHeight w:val="2438"/>
        </w:trPr>
        <w:tc>
          <w:tcPr>
            <w:tcW w:w="5580" w:type="dxa"/>
            <w:tcBorders>
              <w:top w:val="nil"/>
              <w:left w:val="nil"/>
              <w:bottom w:val="nil"/>
              <w:right w:val="nil"/>
            </w:tcBorders>
          </w:tcPr>
          <w:sdt>
            <w:sdtPr>
              <w:id w:val="1080870105"/>
              <w:placeholder>
                <w:docPart w:val="C6BEB63F72AB4E639E5F251FBC8EEEC7"/>
              </w:placeholder>
              <w15:appearance w15:val="hidden"/>
            </w:sdtPr>
            <w:sdtEndPr/>
            <w:sdtContent>
              <w:p w14:paraId="27E1C5F8" w14:textId="351F7907"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C14CA3">
                  <w:rPr>
                    <w:rStyle w:val="Sous-titreCar"/>
                    <w:b w:val="0"/>
                    <w:noProof/>
                    <w:lang w:bidi="fr-FR"/>
                  </w:rPr>
                  <w:t>6 juin</w:t>
                </w:r>
                <w:r>
                  <w:rPr>
                    <w:rStyle w:val="Sous-titreCar"/>
                    <w:b w:val="0"/>
                    <w:lang w:bidi="fr-FR"/>
                  </w:rPr>
                  <w:fldChar w:fldCharType="end"/>
                </w:r>
              </w:p>
            </w:sdtContent>
          </w:sdt>
          <w:p w14:paraId="1B748FC4"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68974D07" wp14:editId="0F7306F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047241"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1BC0F6B" w14:textId="77777777" w:rsidR="00D077E9" w:rsidRDefault="00D077E9" w:rsidP="00AB02A7">
            <w:pPr>
              <w:rPr>
                <w:noProof/>
                <w:sz w:val="10"/>
                <w:szCs w:val="10"/>
              </w:rPr>
            </w:pPr>
          </w:p>
          <w:p w14:paraId="06A86513" w14:textId="77777777" w:rsidR="00D077E9" w:rsidRDefault="00D077E9" w:rsidP="00AB02A7">
            <w:pPr>
              <w:rPr>
                <w:noProof/>
                <w:sz w:val="10"/>
                <w:szCs w:val="10"/>
              </w:rPr>
            </w:pPr>
          </w:p>
          <w:p w14:paraId="053A3E48" w14:textId="77777777" w:rsidR="00D077E9" w:rsidRDefault="00BB19C9" w:rsidP="00AB02A7">
            <w:sdt>
              <w:sdtPr>
                <w:id w:val="-1740469667"/>
                <w:placeholder>
                  <w:docPart w:val="F3A39D742B63443393B8B2B20EC3B314"/>
                </w:placeholder>
                <w:showingPlcHdr/>
                <w15:appearance w15:val="hidden"/>
              </w:sdtPr>
              <w:sdtEndPr/>
              <w:sdtContent>
                <w:r w:rsidR="00D077E9">
                  <w:rPr>
                    <w:lang w:bidi="fr-FR"/>
                  </w:rPr>
                  <w:t>NOM DE LA SOCIÉTÉ</w:t>
                </w:r>
              </w:sdtContent>
            </w:sdt>
          </w:p>
          <w:p w14:paraId="2674025C" w14:textId="77777777" w:rsidR="00D077E9" w:rsidRDefault="00D077E9" w:rsidP="00AB02A7">
            <w:r w:rsidRPr="00B231E5">
              <w:rPr>
                <w:lang w:bidi="fr-FR"/>
              </w:rPr>
              <w:t xml:space="preserve">Créé par : </w:t>
            </w:r>
            <w:sdt>
              <w:sdtPr>
                <w:alias w:val="Votre nom"/>
                <w:tag w:val="Votre nom"/>
                <w:id w:val="-180584491"/>
                <w:placeholder>
                  <w:docPart w:val="56161811C12C42C7B2456C3DBD178483"/>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Pr>
                    <w:lang w:bidi="fr-FR"/>
                  </w:rPr>
                  <w:t>Votre nom</w:t>
                </w:r>
              </w:sdtContent>
            </w:sdt>
          </w:p>
          <w:p w14:paraId="4B8B51B9" w14:textId="77777777" w:rsidR="00D077E9" w:rsidRPr="00D86945" w:rsidRDefault="00D077E9" w:rsidP="00AB02A7">
            <w:pPr>
              <w:rPr>
                <w:noProof/>
                <w:sz w:val="10"/>
                <w:szCs w:val="10"/>
              </w:rPr>
            </w:pPr>
          </w:p>
        </w:tc>
      </w:tr>
    </w:tbl>
    <w:p w14:paraId="4C372AF6" w14:textId="77777777" w:rsidR="00F32E13" w:rsidRDefault="00082BA5" w:rsidP="00F32E13">
      <w:pPr>
        <w:pStyle w:val="Titre"/>
        <w:rPr>
          <w:b w:val="0"/>
        </w:rPr>
      </w:pPr>
      <w:r>
        <w:rPr>
          <w:b w:val="0"/>
          <w:noProof/>
          <w:lang w:bidi="fr-FR"/>
        </w:rPr>
        <w:drawing>
          <wp:anchor distT="0" distB="0" distL="114300" distR="114300" simplePos="0" relativeHeight="251667456" behindDoc="0" locked="0" layoutInCell="1" allowOverlap="1" wp14:anchorId="614C1D36" wp14:editId="49F117C5">
            <wp:simplePos x="0" y="0"/>
            <wp:positionH relativeFrom="column">
              <wp:posOffset>1158240</wp:posOffset>
            </wp:positionH>
            <wp:positionV relativeFrom="paragraph">
              <wp:posOffset>7884795</wp:posOffset>
            </wp:positionV>
            <wp:extent cx="1638300" cy="416889"/>
            <wp:effectExtent l="0" t="0" r="0" b="254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8300" cy="416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1F6">
        <w:rPr>
          <w:b w:val="0"/>
          <w:noProof/>
        </w:rPr>
        <w:drawing>
          <wp:anchor distT="0" distB="0" distL="114300" distR="114300" simplePos="0" relativeHeight="251666432" behindDoc="1" locked="0" layoutInCell="1" allowOverlap="1" wp14:anchorId="3B13C937" wp14:editId="42F866F0">
            <wp:simplePos x="0" y="0"/>
            <wp:positionH relativeFrom="page">
              <wp:posOffset>-1387366</wp:posOffset>
            </wp:positionH>
            <wp:positionV relativeFrom="paragraph">
              <wp:posOffset>5507289</wp:posOffset>
            </wp:positionV>
            <wp:extent cx="9270125" cy="3997960"/>
            <wp:effectExtent l="0" t="0" r="7620" b="254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9270125" cy="399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Pr>
          <w:lang w:bidi="fr-FR"/>
        </w:rPr>
        <w:br w:type="page"/>
      </w:r>
      <w:r w:rsidR="00F32E13">
        <w:rPr>
          <w:rFonts w:ascii="Lora" w:eastAsia="Lora" w:hAnsi="Lora" w:cs="Lora"/>
          <w:b w:val="0"/>
        </w:rPr>
        <w:lastRenderedPageBreak/>
        <w:t>SOMMAIRE</w:t>
      </w:r>
    </w:p>
    <w:p w14:paraId="7B77EC17" w14:textId="77777777" w:rsidR="00F32E13" w:rsidRDefault="00F32E13" w:rsidP="00F32E13"/>
    <w:sdt>
      <w:sdtPr>
        <w:id w:val="486909681"/>
        <w:docPartObj>
          <w:docPartGallery w:val="Table of Contents"/>
          <w:docPartUnique/>
        </w:docPartObj>
      </w:sdtPr>
      <w:sdtContent>
        <w:p w14:paraId="12402601" w14:textId="6DA4D509" w:rsidR="00F32E13" w:rsidRPr="005F5467" w:rsidRDefault="00F32E13">
          <w:pPr>
            <w:pStyle w:val="TM1"/>
            <w:tabs>
              <w:tab w:val="right" w:pos="10024"/>
            </w:tabs>
            <w:rPr>
              <w:rFonts w:ascii="Lora" w:hAnsi="Lora"/>
              <w:noProof/>
            </w:rPr>
          </w:pPr>
          <w:r>
            <w:fldChar w:fldCharType="begin"/>
          </w:r>
          <w:r>
            <w:instrText xml:space="preserve"> TOC \h \u \z </w:instrText>
          </w:r>
          <w:r>
            <w:fldChar w:fldCharType="separate"/>
          </w:r>
          <w:hyperlink w:anchor="_Toc105452613" w:history="1">
            <w:r w:rsidRPr="005F5467">
              <w:rPr>
                <w:rStyle w:val="Lienhypertexte"/>
                <w:rFonts w:ascii="Lora" w:hAnsi="Lora"/>
                <w:noProof/>
              </w:rPr>
              <w:t>Note d’intention</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_Toc105452613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3</w:t>
            </w:r>
            <w:r w:rsidRPr="005F5467">
              <w:rPr>
                <w:rFonts w:ascii="Lora" w:hAnsi="Lora"/>
                <w:noProof/>
                <w:webHidden/>
              </w:rPr>
              <w:fldChar w:fldCharType="end"/>
            </w:r>
          </w:hyperlink>
        </w:p>
        <w:p w14:paraId="41FEB540" w14:textId="42BBEB31" w:rsidR="00F32E13" w:rsidRPr="005F5467" w:rsidRDefault="00F32E13">
          <w:pPr>
            <w:pStyle w:val="TM1"/>
            <w:tabs>
              <w:tab w:val="right" w:pos="10024"/>
            </w:tabs>
            <w:rPr>
              <w:rFonts w:ascii="Lora" w:hAnsi="Lora"/>
              <w:noProof/>
            </w:rPr>
          </w:pPr>
          <w:hyperlink w:anchor="_Toc105452614" w:history="1">
            <w:r w:rsidRPr="005F5467">
              <w:rPr>
                <w:rStyle w:val="Lienhypertexte"/>
                <w:rFonts w:ascii="Lora" w:hAnsi="Lora"/>
                <w:noProof/>
              </w:rPr>
              <w:t>Concept</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_Toc105452614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3</w:t>
            </w:r>
            <w:r w:rsidRPr="005F5467">
              <w:rPr>
                <w:rFonts w:ascii="Lora" w:hAnsi="Lora"/>
                <w:noProof/>
                <w:webHidden/>
              </w:rPr>
              <w:fldChar w:fldCharType="end"/>
            </w:r>
          </w:hyperlink>
        </w:p>
        <w:p w14:paraId="637C3DA0" w14:textId="6589EF3E" w:rsidR="00F32E13" w:rsidRPr="005F5467" w:rsidRDefault="00F32E13">
          <w:pPr>
            <w:pStyle w:val="TM1"/>
            <w:tabs>
              <w:tab w:val="right" w:pos="10024"/>
            </w:tabs>
            <w:rPr>
              <w:rFonts w:ascii="Lora" w:hAnsi="Lora"/>
              <w:noProof/>
            </w:rPr>
          </w:pPr>
          <w:hyperlink w:anchor="_Toc105452615" w:history="1">
            <w:r w:rsidRPr="005F5467">
              <w:rPr>
                <w:rStyle w:val="Lienhypertexte"/>
                <w:rFonts w:ascii="Lora" w:hAnsi="Lora"/>
                <w:noProof/>
              </w:rPr>
              <w:t>Public cible</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_Toc105452615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3</w:t>
            </w:r>
            <w:r w:rsidRPr="005F5467">
              <w:rPr>
                <w:rFonts w:ascii="Lora" w:hAnsi="Lora"/>
                <w:noProof/>
                <w:webHidden/>
              </w:rPr>
              <w:fldChar w:fldCharType="end"/>
            </w:r>
          </w:hyperlink>
        </w:p>
        <w:p w14:paraId="30551A1D" w14:textId="1E93360D" w:rsidR="00F32E13" w:rsidRPr="005F5467" w:rsidRDefault="00F32E13">
          <w:pPr>
            <w:pStyle w:val="TM1"/>
            <w:tabs>
              <w:tab w:val="right" w:pos="10024"/>
            </w:tabs>
            <w:rPr>
              <w:rFonts w:ascii="Lora" w:hAnsi="Lora"/>
              <w:noProof/>
            </w:rPr>
          </w:pPr>
          <w:hyperlink w:anchor="_Toc105452616" w:history="1">
            <w:r w:rsidRPr="005F5467">
              <w:rPr>
                <w:rStyle w:val="Lienhypertexte"/>
                <w:rFonts w:ascii="Lora" w:hAnsi="Lora"/>
                <w:noProof/>
              </w:rPr>
              <w:t>Objectifs</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_Toc105452616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4</w:t>
            </w:r>
            <w:r w:rsidRPr="005F5467">
              <w:rPr>
                <w:rFonts w:ascii="Lora" w:hAnsi="Lora"/>
                <w:noProof/>
                <w:webHidden/>
              </w:rPr>
              <w:fldChar w:fldCharType="end"/>
            </w:r>
          </w:hyperlink>
        </w:p>
        <w:p w14:paraId="4BD78F18" w14:textId="16FCA483" w:rsidR="00F32E13" w:rsidRPr="005F5467" w:rsidRDefault="00F32E13">
          <w:pPr>
            <w:pStyle w:val="TM1"/>
            <w:tabs>
              <w:tab w:val="right" w:pos="10024"/>
            </w:tabs>
            <w:rPr>
              <w:rFonts w:ascii="Lora" w:hAnsi="Lora"/>
              <w:noProof/>
            </w:rPr>
          </w:pPr>
          <w:hyperlink w:anchor="_Toc105452617" w:history="1">
            <w:r w:rsidRPr="005F5467">
              <w:rPr>
                <w:rStyle w:val="Lienhypertexte"/>
                <w:rFonts w:ascii="Lora" w:hAnsi="Lora"/>
                <w:noProof/>
              </w:rPr>
              <w:t>Evolution de la note d’intention</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_Toc105452617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4</w:t>
            </w:r>
            <w:r w:rsidRPr="005F5467">
              <w:rPr>
                <w:rFonts w:ascii="Lora" w:hAnsi="Lora"/>
                <w:noProof/>
                <w:webHidden/>
              </w:rPr>
              <w:fldChar w:fldCharType="end"/>
            </w:r>
          </w:hyperlink>
        </w:p>
        <w:p w14:paraId="27996D47" w14:textId="315E3185" w:rsidR="00F32E13" w:rsidRPr="005F5467" w:rsidRDefault="00F32E13">
          <w:pPr>
            <w:pStyle w:val="TM1"/>
            <w:tabs>
              <w:tab w:val="right" w:pos="10024"/>
            </w:tabs>
            <w:rPr>
              <w:rFonts w:ascii="Lora" w:hAnsi="Lora"/>
              <w:noProof/>
            </w:rPr>
          </w:pPr>
          <w:hyperlink w:anchor="_Toc105452618" w:history="1">
            <w:r w:rsidRPr="005F5467">
              <w:rPr>
                <w:rStyle w:val="Lienhypertexte"/>
                <w:rFonts w:ascii="Lora" w:eastAsia="Lora" w:hAnsi="Lora" w:cs="Lora"/>
                <w:noProof/>
              </w:rPr>
              <w:t>Structuration et navigation</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_Toc105452618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5</w:t>
            </w:r>
            <w:r w:rsidRPr="005F5467">
              <w:rPr>
                <w:rFonts w:ascii="Lora" w:hAnsi="Lora"/>
                <w:noProof/>
                <w:webHidden/>
              </w:rPr>
              <w:fldChar w:fldCharType="end"/>
            </w:r>
          </w:hyperlink>
        </w:p>
        <w:p w14:paraId="4402034D" w14:textId="2D770C1B" w:rsidR="00F32E13" w:rsidRPr="005F5467" w:rsidRDefault="00F32E13">
          <w:pPr>
            <w:pStyle w:val="TM2"/>
            <w:tabs>
              <w:tab w:val="right" w:pos="10024"/>
            </w:tabs>
            <w:rPr>
              <w:rFonts w:ascii="Lora" w:hAnsi="Lora"/>
              <w:noProof/>
            </w:rPr>
          </w:pPr>
          <w:hyperlink w:anchor="_Toc105452619" w:history="1">
            <w:r w:rsidRPr="005F5467">
              <w:rPr>
                <w:rStyle w:val="Lienhypertexte"/>
                <w:rFonts w:ascii="Lora" w:eastAsia="Lora" w:hAnsi="Lora" w:cs="Lora"/>
                <w:noProof/>
              </w:rPr>
              <w:t>Structuration “concrète”</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_Toc105452619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5</w:t>
            </w:r>
            <w:r w:rsidRPr="005F5467">
              <w:rPr>
                <w:rFonts w:ascii="Lora" w:hAnsi="Lora"/>
                <w:noProof/>
                <w:webHidden/>
              </w:rPr>
              <w:fldChar w:fldCharType="end"/>
            </w:r>
          </w:hyperlink>
        </w:p>
        <w:p w14:paraId="1C4577E4" w14:textId="78C43B34" w:rsidR="00F32E13" w:rsidRPr="005F5467" w:rsidRDefault="00F32E13">
          <w:pPr>
            <w:pStyle w:val="TM1"/>
            <w:tabs>
              <w:tab w:val="right" w:pos="10024"/>
            </w:tabs>
            <w:rPr>
              <w:rFonts w:ascii="Lora" w:hAnsi="Lora"/>
              <w:noProof/>
            </w:rPr>
          </w:pPr>
          <w:hyperlink w:anchor="_Toc105452620" w:history="1">
            <w:r w:rsidRPr="005F5467">
              <w:rPr>
                <w:rStyle w:val="Lienhypertexte"/>
                <w:rFonts w:ascii="Lora" w:hAnsi="Lora"/>
                <w:noProof/>
              </w:rPr>
              <w:t>Structuration “conceptuelle” et navigation</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_Toc105452620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5</w:t>
            </w:r>
            <w:r w:rsidRPr="005F5467">
              <w:rPr>
                <w:rFonts w:ascii="Lora" w:hAnsi="Lora"/>
                <w:noProof/>
                <w:webHidden/>
              </w:rPr>
              <w:fldChar w:fldCharType="end"/>
            </w:r>
          </w:hyperlink>
        </w:p>
        <w:p w14:paraId="38836874" w14:textId="3CCF0E92" w:rsidR="00F32E13" w:rsidRPr="005F5467" w:rsidRDefault="00F32E13" w:rsidP="00F32E13">
          <w:pPr>
            <w:pStyle w:val="TM1"/>
            <w:tabs>
              <w:tab w:val="right" w:pos="10024"/>
            </w:tabs>
            <w:rPr>
              <w:rFonts w:ascii="Lora" w:hAnsi="Lora"/>
              <w:noProof/>
            </w:rPr>
          </w:pPr>
          <w:hyperlink w:anchor="_Toc105452621" w:history="1">
            <w:r w:rsidRPr="005F5467">
              <w:rPr>
                <w:rStyle w:val="Lienhypertexte"/>
                <w:rFonts w:ascii="Lora" w:eastAsia="Lora" w:hAnsi="Lora" w:cs="Lora"/>
                <w:noProof/>
              </w:rPr>
              <w:t>Ressources médias</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_Toc105452621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6</w:t>
            </w:r>
            <w:r w:rsidRPr="005F5467">
              <w:rPr>
                <w:rFonts w:ascii="Lora" w:hAnsi="Lora"/>
                <w:noProof/>
                <w:webHidden/>
              </w:rPr>
              <w:fldChar w:fldCharType="end"/>
            </w:r>
          </w:hyperlink>
        </w:p>
        <w:p w14:paraId="244AE9C2" w14:textId="2D83AB93" w:rsidR="00F32E13" w:rsidRPr="005F5467" w:rsidRDefault="00F32E13">
          <w:pPr>
            <w:pStyle w:val="TM1"/>
            <w:tabs>
              <w:tab w:val="right" w:pos="10024"/>
            </w:tabs>
            <w:rPr>
              <w:rFonts w:ascii="Lora" w:hAnsi="Lora"/>
              <w:noProof/>
            </w:rPr>
          </w:pPr>
          <w:hyperlink w:anchor="_Toc105452623" w:history="1">
            <w:r w:rsidRPr="005F5467">
              <w:rPr>
                <w:rStyle w:val="Lienhypertexte"/>
                <w:rFonts w:ascii="Lora" w:eastAsia="Lora" w:hAnsi="Lora" w:cs="Lora"/>
                <w:noProof/>
              </w:rPr>
              <w:t>Formes et degrés d’interactivité :</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_Toc105452623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7</w:t>
            </w:r>
            <w:r w:rsidRPr="005F5467">
              <w:rPr>
                <w:rFonts w:ascii="Lora" w:hAnsi="Lora"/>
                <w:noProof/>
                <w:webHidden/>
              </w:rPr>
              <w:fldChar w:fldCharType="end"/>
            </w:r>
          </w:hyperlink>
        </w:p>
        <w:p w14:paraId="68F6731E" w14:textId="27E27D90" w:rsidR="00F32E13" w:rsidRPr="005F5467" w:rsidRDefault="00F32E13">
          <w:pPr>
            <w:pStyle w:val="TM1"/>
            <w:tabs>
              <w:tab w:val="right" w:pos="10024"/>
            </w:tabs>
            <w:rPr>
              <w:rFonts w:ascii="Lora" w:hAnsi="Lora"/>
              <w:noProof/>
            </w:rPr>
          </w:pPr>
          <w:hyperlink w:anchor="_Toc105452624" w:history="1">
            <w:r w:rsidRPr="005F5467">
              <w:rPr>
                <w:rStyle w:val="Lienhypertexte"/>
                <w:rFonts w:ascii="Lora" w:hAnsi="Lora"/>
                <w:noProof/>
              </w:rPr>
              <w:t>Choix graphiques et d’interface</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_Toc105452624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8</w:t>
            </w:r>
            <w:r w:rsidRPr="005F5467">
              <w:rPr>
                <w:rFonts w:ascii="Lora" w:hAnsi="Lora"/>
                <w:noProof/>
                <w:webHidden/>
              </w:rPr>
              <w:fldChar w:fldCharType="end"/>
            </w:r>
          </w:hyperlink>
        </w:p>
        <w:p w14:paraId="51AB3637" w14:textId="5B50D87F" w:rsidR="00F32E13" w:rsidRPr="005F5467" w:rsidRDefault="00F32E13">
          <w:pPr>
            <w:pStyle w:val="TM1"/>
            <w:tabs>
              <w:tab w:val="right" w:pos="10024"/>
            </w:tabs>
            <w:rPr>
              <w:rFonts w:ascii="Lora" w:hAnsi="Lora"/>
              <w:noProof/>
            </w:rPr>
          </w:pPr>
          <w:hyperlink w:anchor="_Toc105452625" w:history="1">
            <w:r w:rsidRPr="005F5467">
              <w:rPr>
                <w:rStyle w:val="Lienhypertexte"/>
                <w:rFonts w:ascii="Lora" w:eastAsia="Lora" w:hAnsi="Lora" w:cs="Lora"/>
                <w:noProof/>
              </w:rPr>
              <w:t>Choix techniques :</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_Toc105452625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9</w:t>
            </w:r>
            <w:r w:rsidRPr="005F5467">
              <w:rPr>
                <w:rFonts w:ascii="Lora" w:hAnsi="Lora"/>
                <w:noProof/>
                <w:webHidden/>
              </w:rPr>
              <w:fldChar w:fldCharType="end"/>
            </w:r>
          </w:hyperlink>
        </w:p>
        <w:p w14:paraId="304BC089" w14:textId="3CF0488B" w:rsidR="00F32E13" w:rsidRPr="005F5467" w:rsidRDefault="00F32E13">
          <w:pPr>
            <w:pStyle w:val="TM1"/>
            <w:tabs>
              <w:tab w:val="right" w:pos="10024"/>
            </w:tabs>
            <w:rPr>
              <w:rFonts w:ascii="Lora" w:hAnsi="Lora"/>
              <w:noProof/>
            </w:rPr>
          </w:pPr>
          <w:hyperlink w:anchor="_Toc105452626" w:history="1">
            <w:r w:rsidRPr="005F5467">
              <w:rPr>
                <w:rStyle w:val="Lienhypertexte"/>
                <w:rFonts w:ascii="Lora" w:eastAsia="Lora" w:hAnsi="Lora" w:cs="Lora"/>
                <w:noProof/>
              </w:rPr>
              <w:t>Scénario :</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_Toc105452626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10</w:t>
            </w:r>
            <w:r w:rsidRPr="005F5467">
              <w:rPr>
                <w:rFonts w:ascii="Lora" w:hAnsi="Lora"/>
                <w:noProof/>
                <w:webHidden/>
              </w:rPr>
              <w:fldChar w:fldCharType="end"/>
            </w:r>
          </w:hyperlink>
        </w:p>
        <w:p w14:paraId="65261877" w14:textId="69990E54" w:rsidR="00F32E13" w:rsidRPr="005F5467" w:rsidRDefault="00F32E13">
          <w:pPr>
            <w:pStyle w:val="TM2"/>
            <w:tabs>
              <w:tab w:val="left" w:pos="660"/>
              <w:tab w:val="right" w:pos="10024"/>
            </w:tabs>
            <w:rPr>
              <w:rFonts w:ascii="Lora" w:hAnsi="Lora"/>
              <w:noProof/>
            </w:rPr>
          </w:pPr>
          <w:hyperlink w:anchor="_Toc105452627" w:history="1">
            <w:r w:rsidRPr="005F5467">
              <w:rPr>
                <w:rStyle w:val="Lienhypertexte"/>
                <w:rFonts w:ascii="Lora" w:hAnsi="Lora"/>
                <w:noProof/>
              </w:rPr>
              <w:t>Début du jeu :</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_Toc105452627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11</w:t>
            </w:r>
            <w:r w:rsidRPr="005F5467">
              <w:rPr>
                <w:rFonts w:ascii="Lora" w:hAnsi="Lora"/>
                <w:noProof/>
                <w:webHidden/>
              </w:rPr>
              <w:fldChar w:fldCharType="end"/>
            </w:r>
          </w:hyperlink>
        </w:p>
        <w:p w14:paraId="01857F20" w14:textId="18DB304C" w:rsidR="00F32E13" w:rsidRPr="005F5467" w:rsidRDefault="00F32E13">
          <w:pPr>
            <w:pStyle w:val="TM2"/>
            <w:tabs>
              <w:tab w:val="left" w:pos="660"/>
              <w:tab w:val="right" w:pos="10024"/>
            </w:tabs>
            <w:rPr>
              <w:rFonts w:ascii="Lora" w:hAnsi="Lora"/>
              <w:noProof/>
            </w:rPr>
          </w:pPr>
          <w:hyperlink w:anchor="_Toc105452628" w:history="1">
            <w:r w:rsidRPr="005F5467">
              <w:rPr>
                <w:rStyle w:val="Lienhypertexte"/>
                <w:rFonts w:ascii="Lora" w:hAnsi="Lora"/>
                <w:noProof/>
              </w:rPr>
              <w:t>Détail des souvenirs</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_Toc105452628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11</w:t>
            </w:r>
            <w:r w:rsidRPr="005F5467">
              <w:rPr>
                <w:rFonts w:ascii="Lora" w:hAnsi="Lora"/>
                <w:noProof/>
                <w:webHidden/>
              </w:rPr>
              <w:fldChar w:fldCharType="end"/>
            </w:r>
          </w:hyperlink>
        </w:p>
        <w:p w14:paraId="796AA5B2" w14:textId="2D4D2275" w:rsidR="00F32E13" w:rsidRPr="005F5467" w:rsidRDefault="00F32E13">
          <w:pPr>
            <w:pStyle w:val="TM2"/>
            <w:tabs>
              <w:tab w:val="right" w:pos="10024"/>
            </w:tabs>
            <w:rPr>
              <w:rFonts w:ascii="Lora" w:hAnsi="Lora"/>
              <w:noProof/>
            </w:rPr>
          </w:pPr>
          <w:hyperlink w:anchor="_Toc105452629" w:history="1">
            <w:r w:rsidRPr="005F5467">
              <w:rPr>
                <w:rStyle w:val="Lienhypertexte"/>
                <w:rFonts w:ascii="Lora" w:hAnsi="Lora"/>
                <w:noProof/>
              </w:rPr>
              <w:t>Souvenir du travail</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_Toc105452629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11</w:t>
            </w:r>
            <w:r w:rsidRPr="005F5467">
              <w:rPr>
                <w:rFonts w:ascii="Lora" w:hAnsi="Lora"/>
                <w:noProof/>
                <w:webHidden/>
              </w:rPr>
              <w:fldChar w:fldCharType="end"/>
            </w:r>
          </w:hyperlink>
        </w:p>
        <w:p w14:paraId="0B638AEA" w14:textId="586218C3" w:rsidR="00F32E13" w:rsidRPr="005F5467" w:rsidRDefault="00F32E13">
          <w:pPr>
            <w:pStyle w:val="TM2"/>
            <w:tabs>
              <w:tab w:val="right" w:pos="10024"/>
            </w:tabs>
            <w:rPr>
              <w:rFonts w:ascii="Lora" w:hAnsi="Lora"/>
              <w:noProof/>
            </w:rPr>
          </w:pPr>
          <w:hyperlink w:anchor="_Toc105452630" w:history="1">
            <w:r w:rsidRPr="005F5467">
              <w:rPr>
                <w:rStyle w:val="Lienhypertexte"/>
                <w:rFonts w:ascii="Lora" w:hAnsi="Lora"/>
                <w:noProof/>
              </w:rPr>
              <w:t>Souvenir de l’amour</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_Toc105452630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12</w:t>
            </w:r>
            <w:r w:rsidRPr="005F5467">
              <w:rPr>
                <w:rFonts w:ascii="Lora" w:hAnsi="Lora"/>
                <w:noProof/>
                <w:webHidden/>
              </w:rPr>
              <w:fldChar w:fldCharType="end"/>
            </w:r>
          </w:hyperlink>
        </w:p>
        <w:p w14:paraId="04D4EB95" w14:textId="7225CEE2" w:rsidR="00F32E13" w:rsidRPr="005F5467" w:rsidRDefault="00F32E13">
          <w:pPr>
            <w:pStyle w:val="TM2"/>
            <w:tabs>
              <w:tab w:val="right" w:pos="10024"/>
            </w:tabs>
            <w:rPr>
              <w:rFonts w:ascii="Lora" w:hAnsi="Lora"/>
              <w:noProof/>
            </w:rPr>
          </w:pPr>
          <w:hyperlink w:anchor="_Toc105452631" w:history="1">
            <w:r w:rsidRPr="005F5467">
              <w:rPr>
                <w:rStyle w:val="Lienhypertexte"/>
                <w:rFonts w:ascii="Lora" w:hAnsi="Lora"/>
                <w:noProof/>
              </w:rPr>
              <w:t>Souvenir du voyage</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_Toc105452631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13</w:t>
            </w:r>
            <w:r w:rsidRPr="005F5467">
              <w:rPr>
                <w:rFonts w:ascii="Lora" w:hAnsi="Lora"/>
                <w:noProof/>
                <w:webHidden/>
              </w:rPr>
              <w:fldChar w:fldCharType="end"/>
            </w:r>
          </w:hyperlink>
        </w:p>
        <w:p w14:paraId="775E6BEC" w14:textId="26C474F4" w:rsidR="00F32E13" w:rsidRPr="005F5467" w:rsidRDefault="00F32E13">
          <w:pPr>
            <w:pStyle w:val="TM2"/>
            <w:tabs>
              <w:tab w:val="right" w:pos="10024"/>
            </w:tabs>
            <w:rPr>
              <w:rFonts w:ascii="Lora" w:hAnsi="Lora"/>
              <w:noProof/>
            </w:rPr>
          </w:pPr>
          <w:hyperlink w:anchor="_Toc105452632" w:history="1">
            <w:r w:rsidRPr="005F5467">
              <w:rPr>
                <w:rStyle w:val="Lienhypertexte"/>
                <w:rFonts w:ascii="Lora" w:hAnsi="Lora"/>
                <w:noProof/>
              </w:rPr>
              <w:t>Souvenir de la famille</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_Toc105452632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14</w:t>
            </w:r>
            <w:r w:rsidRPr="005F5467">
              <w:rPr>
                <w:rFonts w:ascii="Lora" w:hAnsi="Lora"/>
                <w:noProof/>
                <w:webHidden/>
              </w:rPr>
              <w:fldChar w:fldCharType="end"/>
            </w:r>
          </w:hyperlink>
        </w:p>
        <w:p w14:paraId="7C5F30CC" w14:textId="5797F785" w:rsidR="00F32E13" w:rsidRPr="005F5467" w:rsidRDefault="00F32E13">
          <w:pPr>
            <w:pStyle w:val="TM2"/>
            <w:tabs>
              <w:tab w:val="right" w:pos="10024"/>
            </w:tabs>
            <w:rPr>
              <w:rFonts w:ascii="Lora" w:hAnsi="Lora"/>
              <w:noProof/>
            </w:rPr>
          </w:pPr>
          <w:hyperlink w:anchor="_Toc105452633" w:history="1">
            <w:r w:rsidRPr="005F5467">
              <w:rPr>
                <w:rStyle w:val="Lienhypertexte"/>
                <w:rFonts w:ascii="Lora" w:hAnsi="Lora"/>
                <w:noProof/>
              </w:rPr>
              <w:t>Souvenir du tennis</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_Toc105452633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15</w:t>
            </w:r>
            <w:r w:rsidRPr="005F5467">
              <w:rPr>
                <w:rFonts w:ascii="Lora" w:hAnsi="Lora"/>
                <w:noProof/>
                <w:webHidden/>
              </w:rPr>
              <w:fldChar w:fldCharType="end"/>
            </w:r>
          </w:hyperlink>
        </w:p>
        <w:p w14:paraId="6ADFE9E2" w14:textId="02FE95D2" w:rsidR="00F32E13" w:rsidRPr="005F5467" w:rsidRDefault="006A26E5">
          <w:pPr>
            <w:pStyle w:val="TM1"/>
            <w:tabs>
              <w:tab w:val="left" w:pos="440"/>
              <w:tab w:val="right" w:pos="10024"/>
            </w:tabs>
            <w:rPr>
              <w:rFonts w:ascii="Lora" w:hAnsi="Lora"/>
              <w:noProof/>
            </w:rPr>
          </w:pPr>
          <w:r>
            <w:rPr>
              <w:rStyle w:val="Lienhypertexte"/>
              <w:rFonts w:ascii="Lora" w:hAnsi="Lora"/>
              <w:noProof/>
            </w:rPr>
            <w:t xml:space="preserve">   </w:t>
          </w:r>
          <w:hyperlink w:anchor="_Toc105452634" w:history="1">
            <w:r w:rsidR="00F32E13" w:rsidRPr="005F5467">
              <w:rPr>
                <w:rStyle w:val="Lienhypertexte"/>
                <w:rFonts w:ascii="Lora" w:hAnsi="Lora"/>
                <w:noProof/>
              </w:rPr>
              <w:t>Fin du jeu</w:t>
            </w:r>
            <w:r w:rsidR="00F32E13" w:rsidRPr="005F5467">
              <w:rPr>
                <w:rFonts w:ascii="Lora" w:hAnsi="Lora"/>
                <w:noProof/>
                <w:webHidden/>
              </w:rPr>
              <w:tab/>
            </w:r>
            <w:r w:rsidR="00F32E13" w:rsidRPr="005F5467">
              <w:rPr>
                <w:rFonts w:ascii="Lora" w:hAnsi="Lora"/>
                <w:noProof/>
                <w:webHidden/>
              </w:rPr>
              <w:fldChar w:fldCharType="begin"/>
            </w:r>
            <w:r w:rsidR="00F32E13" w:rsidRPr="005F5467">
              <w:rPr>
                <w:rFonts w:ascii="Lora" w:hAnsi="Lora"/>
                <w:noProof/>
                <w:webHidden/>
              </w:rPr>
              <w:instrText xml:space="preserve"> PAGEREF _Toc105452634 \h </w:instrText>
            </w:r>
            <w:r w:rsidR="00F32E13" w:rsidRPr="005F5467">
              <w:rPr>
                <w:rFonts w:ascii="Lora" w:hAnsi="Lora"/>
                <w:noProof/>
                <w:webHidden/>
              </w:rPr>
            </w:r>
            <w:r w:rsidR="00F32E13" w:rsidRPr="005F5467">
              <w:rPr>
                <w:rFonts w:ascii="Lora" w:hAnsi="Lora"/>
                <w:noProof/>
                <w:webHidden/>
              </w:rPr>
              <w:fldChar w:fldCharType="separate"/>
            </w:r>
            <w:r w:rsidR="008F69C9">
              <w:rPr>
                <w:rFonts w:ascii="Lora" w:hAnsi="Lora"/>
                <w:noProof/>
                <w:webHidden/>
              </w:rPr>
              <w:t>16</w:t>
            </w:r>
            <w:r w:rsidR="00F32E13" w:rsidRPr="005F5467">
              <w:rPr>
                <w:rFonts w:ascii="Lora" w:hAnsi="Lora"/>
                <w:noProof/>
                <w:webHidden/>
              </w:rPr>
              <w:fldChar w:fldCharType="end"/>
            </w:r>
          </w:hyperlink>
        </w:p>
        <w:p w14:paraId="2B1C72F9" w14:textId="0EC1B697" w:rsidR="00F32E13" w:rsidRPr="005F5467" w:rsidRDefault="00F32E13">
          <w:pPr>
            <w:pStyle w:val="TM1"/>
            <w:tabs>
              <w:tab w:val="right" w:pos="10024"/>
            </w:tabs>
            <w:rPr>
              <w:rFonts w:ascii="Lora" w:hAnsi="Lora"/>
              <w:noProof/>
            </w:rPr>
          </w:pPr>
          <w:hyperlink w:anchor="_Toc105452635" w:history="1">
            <w:r w:rsidRPr="005F5467">
              <w:rPr>
                <w:rStyle w:val="Lienhypertexte"/>
                <w:rFonts w:ascii="Lora" w:hAnsi="Lora"/>
                <w:noProof/>
              </w:rPr>
              <w:t>Conclusion</w:t>
            </w:r>
            <w:r w:rsidRPr="005F5467">
              <w:rPr>
                <w:rFonts w:ascii="Lora" w:hAnsi="Lora"/>
                <w:noProof/>
                <w:webHidden/>
              </w:rPr>
              <w:tab/>
            </w:r>
            <w:r w:rsidRPr="005F5467">
              <w:rPr>
                <w:rFonts w:ascii="Lora" w:hAnsi="Lora"/>
                <w:noProof/>
                <w:webHidden/>
              </w:rPr>
              <w:fldChar w:fldCharType="begin"/>
            </w:r>
            <w:r w:rsidRPr="005F5467">
              <w:rPr>
                <w:rFonts w:ascii="Lora" w:hAnsi="Lora"/>
                <w:noProof/>
                <w:webHidden/>
              </w:rPr>
              <w:instrText xml:space="preserve"> PAGEREF _Toc105452635 \h </w:instrText>
            </w:r>
            <w:r w:rsidRPr="005F5467">
              <w:rPr>
                <w:rFonts w:ascii="Lora" w:hAnsi="Lora"/>
                <w:noProof/>
                <w:webHidden/>
              </w:rPr>
            </w:r>
            <w:r w:rsidRPr="005F5467">
              <w:rPr>
                <w:rFonts w:ascii="Lora" w:hAnsi="Lora"/>
                <w:noProof/>
                <w:webHidden/>
              </w:rPr>
              <w:fldChar w:fldCharType="separate"/>
            </w:r>
            <w:r w:rsidR="008F69C9">
              <w:rPr>
                <w:rFonts w:ascii="Lora" w:hAnsi="Lora"/>
                <w:noProof/>
                <w:webHidden/>
              </w:rPr>
              <w:t>17</w:t>
            </w:r>
            <w:r w:rsidRPr="005F5467">
              <w:rPr>
                <w:rFonts w:ascii="Lora" w:hAnsi="Lora"/>
                <w:noProof/>
                <w:webHidden/>
              </w:rPr>
              <w:fldChar w:fldCharType="end"/>
            </w:r>
          </w:hyperlink>
        </w:p>
        <w:p w14:paraId="17BC8A52" w14:textId="7D737546" w:rsidR="00D077E9" w:rsidRDefault="00F32E13" w:rsidP="00F32E13">
          <w:pPr>
            <w:spacing w:after="200"/>
          </w:pPr>
          <w:r>
            <w:fldChar w:fldCharType="end"/>
          </w:r>
        </w:p>
      </w:sdtContent>
    </w:sdt>
    <w:p w14:paraId="2CFB8880" w14:textId="48B04F5F" w:rsidR="00F32E13" w:rsidRDefault="00F32E13" w:rsidP="00F32E13">
      <w:pPr>
        <w:spacing w:after="200"/>
      </w:pPr>
    </w:p>
    <w:p w14:paraId="3B3B37E7" w14:textId="09F1ADCC" w:rsidR="005F5467" w:rsidRPr="005F5467" w:rsidRDefault="00F32E13" w:rsidP="00F32E13">
      <w:pPr>
        <w:pStyle w:val="Titre1"/>
        <w:rPr>
          <w:b w:val="0"/>
          <w:sz w:val="20"/>
          <w:szCs w:val="10"/>
          <w:u w:val="single"/>
        </w:rPr>
      </w:pPr>
      <w:bookmarkStart w:id="0" w:name="_Toc105452613"/>
      <w:r w:rsidRPr="00F32E13">
        <w:rPr>
          <w:b w:val="0"/>
          <w:u w:val="single"/>
        </w:rPr>
        <w:lastRenderedPageBreak/>
        <w:t>Note d’intention</w:t>
      </w:r>
      <w:bookmarkEnd w:id="0"/>
    </w:p>
    <w:p w14:paraId="05E2A18A" w14:textId="5C503198" w:rsidR="00F32E13" w:rsidRDefault="00F32E13" w:rsidP="009A42B5">
      <w:pPr>
        <w:pStyle w:val="Titre1"/>
      </w:pPr>
      <w:bookmarkStart w:id="1" w:name="_Toc105452614"/>
      <w:r w:rsidRPr="009A42B5">
        <w:rPr>
          <w:sz w:val="48"/>
          <w:szCs w:val="28"/>
        </w:rPr>
        <w:t>Concept</w:t>
      </w:r>
      <w:bookmarkEnd w:id="1"/>
      <w:r w:rsidRPr="009A42B5">
        <w:rPr>
          <w:sz w:val="48"/>
          <w:szCs w:val="28"/>
        </w:rPr>
        <w:t xml:space="preserve"> </w:t>
      </w:r>
    </w:p>
    <w:p w14:paraId="625BE4FA" w14:textId="0D6AC0C2" w:rsidR="00F32E13" w:rsidRPr="005F5467" w:rsidRDefault="00F32E13" w:rsidP="00F32E13">
      <w:pPr>
        <w:ind w:firstLine="720"/>
        <w:rPr>
          <w:b w:val="0"/>
          <w:bCs/>
          <w:color w:val="auto"/>
          <w:sz w:val="24"/>
          <w:szCs w:val="20"/>
        </w:rPr>
      </w:pPr>
      <w:r w:rsidRPr="005F5467">
        <w:rPr>
          <w:rFonts w:ascii="Lora" w:eastAsia="Lora" w:hAnsi="Lora" w:cs="Lora"/>
          <w:b w:val="0"/>
          <w:bCs/>
          <w:color w:val="auto"/>
          <w:sz w:val="24"/>
          <w:szCs w:val="20"/>
        </w:rPr>
        <w:t xml:space="preserve">Qui n’a jamais douté de ses choix ? Qui n’a jamais questionné le cours des évènements et imaginer le futur si son histoire avait été écrite différemment ? Ce sont du moins les pensées préoccupantes et redondantes de notre personnage principal, qui revit inlassablement son passé au lieu de vivre pleinement le présent. Ainsi il se torture l’esprit, retournant ses actions, revenant à cette même </w:t>
      </w:r>
      <w:r w:rsidRPr="005F5467">
        <w:rPr>
          <w:rFonts w:ascii="Lora" w:eastAsia="Lora" w:hAnsi="Lora" w:cs="Lora"/>
          <w:b w:val="0"/>
          <w:bCs/>
          <w:color w:val="auto"/>
          <w:sz w:val="24"/>
          <w:szCs w:val="20"/>
        </w:rPr>
        <w:t>question :</w:t>
      </w:r>
      <w:r w:rsidRPr="005F5467">
        <w:rPr>
          <w:rFonts w:ascii="Lora" w:eastAsia="Lora" w:hAnsi="Lora" w:cs="Lora"/>
          <w:b w:val="0"/>
          <w:bCs/>
          <w:color w:val="auto"/>
          <w:sz w:val="24"/>
          <w:szCs w:val="20"/>
        </w:rPr>
        <w:t xml:space="preserve"> “Et si … ?”</w:t>
      </w:r>
    </w:p>
    <w:p w14:paraId="7A6C2D59" w14:textId="77777777" w:rsidR="00F32E13" w:rsidRPr="005F5467" w:rsidRDefault="00F32E13" w:rsidP="00F32E13">
      <w:pPr>
        <w:rPr>
          <w:b w:val="0"/>
          <w:bCs/>
          <w:color w:val="auto"/>
          <w:sz w:val="24"/>
          <w:szCs w:val="20"/>
        </w:rPr>
      </w:pPr>
    </w:p>
    <w:p w14:paraId="2314AA11" w14:textId="1A6A3803" w:rsidR="00F32E13" w:rsidRPr="005F5467" w:rsidRDefault="00F32E13" w:rsidP="00F32E13">
      <w:pPr>
        <w:rPr>
          <w:b w:val="0"/>
          <w:bCs/>
          <w:color w:val="auto"/>
          <w:sz w:val="24"/>
          <w:szCs w:val="20"/>
        </w:rPr>
      </w:pPr>
      <w:r w:rsidRPr="005F5467">
        <w:rPr>
          <w:rFonts w:ascii="Lora" w:eastAsia="Lora" w:hAnsi="Lora" w:cs="Lora"/>
          <w:b w:val="0"/>
          <w:bCs/>
          <w:color w:val="auto"/>
          <w:sz w:val="24"/>
          <w:szCs w:val="20"/>
        </w:rPr>
        <w:t xml:space="preserve">Notre projet est une histoire </w:t>
      </w:r>
      <w:r w:rsidRPr="005F5467">
        <w:rPr>
          <w:rFonts w:ascii="Lora" w:eastAsia="Lora" w:hAnsi="Lora" w:cs="Lora"/>
          <w:b w:val="0"/>
          <w:bCs/>
          <w:color w:val="auto"/>
          <w:sz w:val="24"/>
          <w:szCs w:val="20"/>
        </w:rPr>
        <w:t>interactive :</w:t>
      </w:r>
      <w:r w:rsidRPr="005F5467">
        <w:rPr>
          <w:rFonts w:ascii="Lora" w:eastAsia="Lora" w:hAnsi="Lora" w:cs="Lora"/>
          <w:b w:val="0"/>
          <w:bCs/>
          <w:color w:val="auto"/>
          <w:sz w:val="24"/>
          <w:szCs w:val="20"/>
        </w:rPr>
        <w:t xml:space="preserve"> le concept initial était de briser le quatrième mur entre le joueur et le contenu. Adapté au format d’histoire interactive, nous avons voulu représenter cette idée à travers un mécanisme </w:t>
      </w:r>
      <w:r w:rsidRPr="005F5467">
        <w:rPr>
          <w:rFonts w:ascii="Lora" w:eastAsia="Lora" w:hAnsi="Lora" w:cs="Lora"/>
          <w:b w:val="0"/>
          <w:bCs/>
          <w:color w:val="auto"/>
          <w:sz w:val="24"/>
          <w:szCs w:val="20"/>
        </w:rPr>
        <w:t>original :</w:t>
      </w:r>
      <w:r w:rsidRPr="005F5467">
        <w:rPr>
          <w:rFonts w:ascii="Lora" w:eastAsia="Lora" w:hAnsi="Lora" w:cs="Lora"/>
          <w:b w:val="0"/>
          <w:bCs/>
          <w:color w:val="auto"/>
          <w:sz w:val="24"/>
          <w:szCs w:val="20"/>
        </w:rPr>
        <w:t xml:space="preserve"> le joueur modifie l’avancement et l’agencement des événements vécus par le personnage, à travers la modification de codes en langage python, “représentatifs” de ses souvenirs, pour en altérer l’affichage ou le contenu… et ainsi changer le cours des choses !</w:t>
      </w:r>
    </w:p>
    <w:p w14:paraId="6ACD1608" w14:textId="77777777" w:rsidR="00F32E13" w:rsidRPr="005F5467" w:rsidRDefault="00F32E13" w:rsidP="00F32E13">
      <w:pPr>
        <w:rPr>
          <w:b w:val="0"/>
          <w:bCs/>
          <w:color w:val="auto"/>
          <w:sz w:val="24"/>
          <w:szCs w:val="20"/>
        </w:rPr>
      </w:pPr>
    </w:p>
    <w:p w14:paraId="58D31229" w14:textId="5ED3EE41" w:rsidR="00F32E13" w:rsidRPr="005F5467" w:rsidRDefault="00F32E13" w:rsidP="00F32E13">
      <w:pPr>
        <w:rPr>
          <w:rFonts w:ascii="Lora" w:eastAsia="Lora" w:hAnsi="Lora" w:cs="Lora"/>
          <w:b w:val="0"/>
          <w:bCs/>
          <w:color w:val="auto"/>
          <w:sz w:val="24"/>
          <w:szCs w:val="20"/>
        </w:rPr>
      </w:pPr>
      <w:r w:rsidRPr="005F5467">
        <w:rPr>
          <w:rFonts w:ascii="Lora" w:eastAsia="Lora" w:hAnsi="Lora" w:cs="Lora"/>
          <w:b w:val="0"/>
          <w:bCs/>
          <w:color w:val="auto"/>
          <w:sz w:val="24"/>
          <w:szCs w:val="20"/>
        </w:rPr>
        <w:t xml:space="preserve">Le personnage principal, un programmeur ayant passé une bonne partie de sa vie devant un écran, est plein de regrets et ne regarde pas son futur avec envie et optimisme. Il remonte son existence par ces questionnements </w:t>
      </w:r>
      <w:r w:rsidRPr="005F5467">
        <w:rPr>
          <w:rFonts w:ascii="Lora" w:eastAsia="Lora" w:hAnsi="Lora" w:cs="Lora"/>
          <w:b w:val="0"/>
          <w:bCs/>
          <w:color w:val="auto"/>
          <w:sz w:val="24"/>
          <w:szCs w:val="20"/>
        </w:rPr>
        <w:t>incessants :</w:t>
      </w:r>
      <w:r w:rsidRPr="005F5467">
        <w:rPr>
          <w:rFonts w:ascii="Lora" w:eastAsia="Lora" w:hAnsi="Lora" w:cs="Lora"/>
          <w:b w:val="0"/>
          <w:bCs/>
          <w:color w:val="auto"/>
          <w:sz w:val="24"/>
          <w:szCs w:val="20"/>
        </w:rPr>
        <w:t xml:space="preserve"> il se retrouve à explorer les différents dénouements qu’aurait pu avoir sa vie si les événements avaient abouti autrement, c'est-à-dire avec un codage différent des événements clefs de sa vie. Le personnage profite de cette aventure pour faire une introspection, remettre de l’ordre dans ses souvenirs. </w:t>
      </w:r>
    </w:p>
    <w:p w14:paraId="03681998" w14:textId="77777777" w:rsidR="009A42B5" w:rsidRDefault="009A42B5" w:rsidP="00F32E13">
      <w:pPr>
        <w:rPr>
          <w:i/>
        </w:rPr>
      </w:pPr>
    </w:p>
    <w:p w14:paraId="346CA668" w14:textId="77777777" w:rsidR="00F32E13" w:rsidRPr="009A42B5" w:rsidRDefault="00F32E13" w:rsidP="00F32E13">
      <w:pPr>
        <w:pStyle w:val="Titre1"/>
        <w:rPr>
          <w:sz w:val="48"/>
          <w:szCs w:val="28"/>
        </w:rPr>
      </w:pPr>
      <w:bookmarkStart w:id="2" w:name="_Toc105452615"/>
      <w:r w:rsidRPr="009A42B5">
        <w:rPr>
          <w:sz w:val="48"/>
          <w:szCs w:val="28"/>
        </w:rPr>
        <w:t>Public cible</w:t>
      </w:r>
      <w:bookmarkEnd w:id="2"/>
    </w:p>
    <w:p w14:paraId="4738B2C1" w14:textId="77777777" w:rsidR="00F32E13" w:rsidRPr="005F5467" w:rsidRDefault="00F32E13" w:rsidP="00F32E13">
      <w:pPr>
        <w:ind w:firstLine="720"/>
        <w:rPr>
          <w:b w:val="0"/>
          <w:bCs/>
          <w:color w:val="auto"/>
          <w:sz w:val="24"/>
          <w:szCs w:val="20"/>
        </w:rPr>
      </w:pPr>
      <w:r w:rsidRPr="005F5467">
        <w:rPr>
          <w:rFonts w:ascii="Lora" w:eastAsia="Lora" w:hAnsi="Lora" w:cs="Lora"/>
          <w:b w:val="0"/>
          <w:bCs/>
          <w:color w:val="auto"/>
          <w:sz w:val="24"/>
          <w:szCs w:val="20"/>
        </w:rPr>
        <w:t>Dans le cadre de notre projet, nous proposons une histoire interactive à un public qui pourra s’identifier au personnage principal afin de l’amener à une réflexion personnelle.</w:t>
      </w:r>
    </w:p>
    <w:p w14:paraId="652E812F" w14:textId="77777777" w:rsidR="00F32E13" w:rsidRPr="005F5467" w:rsidRDefault="00F32E13" w:rsidP="00F32E13">
      <w:pPr>
        <w:rPr>
          <w:b w:val="0"/>
          <w:bCs/>
          <w:color w:val="auto"/>
          <w:sz w:val="24"/>
          <w:szCs w:val="20"/>
        </w:rPr>
      </w:pPr>
      <w:r w:rsidRPr="005F5467">
        <w:rPr>
          <w:rFonts w:ascii="Lora" w:eastAsia="Lora" w:hAnsi="Lora" w:cs="Lora"/>
          <w:b w:val="0"/>
          <w:bCs/>
          <w:color w:val="auto"/>
          <w:sz w:val="24"/>
          <w:szCs w:val="20"/>
        </w:rPr>
        <w:t>De par sa forme liée au langage informatique, notre histoire interactive s’adresse à des personnes ayant des notions de base en programmation mais aussi au débutant, le contenu de programmation étant amené de manière pédagogique. De plus, le projet pousse l’utilisateur à réaliser une introspection et à prendre conscience de l’impact de ses choix sur son soi en devenir, et ainsi relativiser sur la gravité/conséquence soupçonnée de ses propres choix, souvent éloignés de la réalité. Ainsi, l’interprétation et l’impact seront propres à chaque utilisateur car elle dépendra du public et de l’expérience vécue à travers notre projet.</w:t>
      </w:r>
    </w:p>
    <w:p w14:paraId="441ED791" w14:textId="77777777" w:rsidR="00F32E13" w:rsidRDefault="00F32E13" w:rsidP="00F32E13"/>
    <w:p w14:paraId="6A90C33D" w14:textId="581FF03D" w:rsidR="009A42B5" w:rsidRPr="009A42B5" w:rsidRDefault="00F32E13" w:rsidP="00F32E13">
      <w:pPr>
        <w:pStyle w:val="Titre1"/>
        <w:rPr>
          <w:sz w:val="48"/>
          <w:szCs w:val="28"/>
        </w:rPr>
      </w:pPr>
      <w:bookmarkStart w:id="3" w:name="_Toc105452616"/>
      <w:r w:rsidRPr="009A42B5">
        <w:rPr>
          <w:sz w:val="48"/>
          <w:szCs w:val="28"/>
        </w:rPr>
        <w:lastRenderedPageBreak/>
        <w:t>Objectifs</w:t>
      </w:r>
      <w:bookmarkEnd w:id="3"/>
    </w:p>
    <w:p w14:paraId="44381A01" w14:textId="0D5CDABB" w:rsidR="00F32E13" w:rsidRPr="005F5467" w:rsidRDefault="00F32E13" w:rsidP="00F32E13">
      <w:pPr>
        <w:spacing w:line="312" w:lineRule="auto"/>
        <w:ind w:firstLine="720"/>
        <w:rPr>
          <w:b w:val="0"/>
          <w:bCs/>
          <w:color w:val="auto"/>
          <w:sz w:val="24"/>
          <w:szCs w:val="20"/>
        </w:rPr>
      </w:pPr>
      <w:r w:rsidRPr="005F5467">
        <w:rPr>
          <w:rFonts w:ascii="Lora" w:eastAsia="Lora" w:hAnsi="Lora" w:cs="Lora"/>
          <w:b w:val="0"/>
          <w:bCs/>
          <w:color w:val="auto"/>
          <w:sz w:val="24"/>
          <w:szCs w:val="20"/>
        </w:rPr>
        <w:t xml:space="preserve">Un </w:t>
      </w:r>
      <w:r w:rsidRPr="005F5467">
        <w:rPr>
          <w:rFonts w:ascii="Lora" w:eastAsia="Lora" w:hAnsi="Lora" w:cs="Lora"/>
          <w:b w:val="0"/>
          <w:bCs/>
          <w:color w:val="auto"/>
          <w:sz w:val="24"/>
          <w:szCs w:val="20"/>
        </w:rPr>
        <w:t>des premiers objectifs</w:t>
      </w:r>
      <w:r w:rsidRPr="005F5467">
        <w:rPr>
          <w:rFonts w:ascii="Lora" w:eastAsia="Lora" w:hAnsi="Lora" w:cs="Lora"/>
          <w:b w:val="0"/>
          <w:bCs/>
          <w:color w:val="auto"/>
          <w:sz w:val="24"/>
          <w:szCs w:val="20"/>
        </w:rPr>
        <w:t xml:space="preserve"> est d’écrire une histoire par laquelle le lecteur réussit à se faire porter par les dilemmes, la vie et les réflexions du personnage. Au cours de l’introspection du protagoniste, le joueur pourrait être amené à réfléchir sur ses propres choix et perceptions. On peut amener le joueur à réfléchir sur la notion d’identité narrative selon laquelle un individu se constitue à travers le récit intériorisé qu’il fait des évènements et de </w:t>
      </w:r>
      <w:r w:rsidRPr="005F5467">
        <w:rPr>
          <w:rFonts w:ascii="Lora" w:eastAsia="Lora" w:hAnsi="Lora" w:cs="Lora"/>
          <w:b w:val="0"/>
          <w:bCs/>
          <w:color w:val="auto"/>
          <w:sz w:val="24"/>
          <w:szCs w:val="20"/>
        </w:rPr>
        <w:t>son interprétation</w:t>
      </w:r>
      <w:r w:rsidRPr="005F5467">
        <w:rPr>
          <w:rFonts w:ascii="Lora" w:eastAsia="Lora" w:hAnsi="Lora" w:cs="Lora"/>
          <w:b w:val="0"/>
          <w:bCs/>
          <w:color w:val="auto"/>
          <w:sz w:val="24"/>
          <w:szCs w:val="20"/>
        </w:rPr>
        <w:t xml:space="preserve"> de ses derniers. A défaut de pouvoir les modifier, comme le personnage principal, il peut en changer sa perception. </w:t>
      </w:r>
    </w:p>
    <w:p w14:paraId="374A5FEC" w14:textId="77777777" w:rsidR="00F32E13" w:rsidRPr="005F5467" w:rsidRDefault="00F32E13" w:rsidP="00F32E13">
      <w:pPr>
        <w:rPr>
          <w:b w:val="0"/>
          <w:bCs/>
          <w:color w:val="auto"/>
          <w:sz w:val="24"/>
          <w:szCs w:val="20"/>
        </w:rPr>
      </w:pPr>
    </w:p>
    <w:p w14:paraId="5347AE61" w14:textId="3617771D" w:rsidR="00F32E13" w:rsidRPr="005F5467" w:rsidRDefault="00F32E13" w:rsidP="00F32E13">
      <w:pPr>
        <w:rPr>
          <w:b w:val="0"/>
          <w:bCs/>
          <w:color w:val="auto"/>
          <w:sz w:val="24"/>
          <w:szCs w:val="20"/>
        </w:rPr>
      </w:pPr>
      <w:r w:rsidRPr="005F5467">
        <w:rPr>
          <w:rFonts w:ascii="Lora" w:eastAsia="Lora" w:hAnsi="Lora" w:cs="Lora"/>
          <w:b w:val="0"/>
          <w:bCs/>
          <w:color w:val="auto"/>
          <w:sz w:val="24"/>
          <w:szCs w:val="20"/>
        </w:rPr>
        <w:t xml:space="preserve">L’objectifs de notre projet est de faire “coder” l’utilisateur (probablement indirectement en suggérant des propositions variés menant chacune à des conséquences qui leur sont propres): en C ou Python pour des programmes fictifs qui représenterait l’état d’esprit du personnage ou des fonctions représentatives de l’ agencement de l’histoire. (Le joueur serait aussi confronté à des bases de CSS ou </w:t>
      </w:r>
      <w:r w:rsidRPr="005F5467">
        <w:rPr>
          <w:rFonts w:ascii="Lora" w:eastAsia="Lora" w:hAnsi="Lora" w:cs="Lora"/>
          <w:b w:val="0"/>
          <w:bCs/>
          <w:color w:val="auto"/>
          <w:sz w:val="24"/>
          <w:szCs w:val="20"/>
        </w:rPr>
        <w:t>HTML :</w:t>
      </w:r>
      <w:r w:rsidRPr="005F5467">
        <w:rPr>
          <w:rFonts w:ascii="Lora" w:eastAsia="Lora" w:hAnsi="Lora" w:cs="Lora"/>
          <w:b w:val="0"/>
          <w:bCs/>
          <w:color w:val="auto"/>
          <w:sz w:val="24"/>
          <w:szCs w:val="20"/>
        </w:rPr>
        <w:t xml:space="preserve"> il se familiarisera avec leur structure sans forcément avoir besoin d’altérer les codes. Ces derniers codes, CSS/ HTML, seraient plus réalistes et représentent de vrais aspects auxquels nous sommes confrontés pour agencer la présentation de l’interface de l’histoire Twine) Ainsi l’histoire interactive a aussi un but pédagogique.</w:t>
      </w:r>
    </w:p>
    <w:p w14:paraId="7FF9A523" w14:textId="58BD42C8" w:rsidR="00F32E13" w:rsidRDefault="00F32E13" w:rsidP="00F32E13"/>
    <w:p w14:paraId="6FB7CE84" w14:textId="77777777" w:rsidR="00DB6184" w:rsidRDefault="00DB6184" w:rsidP="00F32E13"/>
    <w:p w14:paraId="2741311E" w14:textId="77777777" w:rsidR="00F32E13" w:rsidRPr="009A42B5" w:rsidRDefault="00F32E13" w:rsidP="00F32E13">
      <w:pPr>
        <w:pStyle w:val="Titre1"/>
        <w:jc w:val="both"/>
        <w:rPr>
          <w:rFonts w:cstheme="majorHAnsi"/>
          <w:b w:val="0"/>
          <w:u w:val="single"/>
        </w:rPr>
      </w:pPr>
      <w:bookmarkStart w:id="4" w:name="_Toc105452617"/>
      <w:r w:rsidRPr="009A42B5">
        <w:rPr>
          <w:rFonts w:cstheme="majorHAnsi"/>
          <w:b w:val="0"/>
          <w:u w:val="single"/>
        </w:rPr>
        <w:t>Evolution de la note d’intention</w:t>
      </w:r>
      <w:bookmarkEnd w:id="4"/>
    </w:p>
    <w:p w14:paraId="0B061A0D" w14:textId="77777777" w:rsidR="00F32E13" w:rsidRDefault="00F32E13" w:rsidP="00F32E13"/>
    <w:p w14:paraId="04222983" w14:textId="6A559FF0" w:rsidR="00F32E13" w:rsidRPr="005F5467" w:rsidRDefault="00F32E13" w:rsidP="00F32E13">
      <w:pPr>
        <w:ind w:firstLine="720"/>
        <w:rPr>
          <w:b w:val="0"/>
          <w:bCs/>
          <w:color w:val="auto"/>
          <w:sz w:val="24"/>
          <w:szCs w:val="20"/>
        </w:rPr>
      </w:pPr>
      <w:r w:rsidRPr="005F5467">
        <w:rPr>
          <w:rFonts w:ascii="Lora" w:eastAsia="Lora" w:hAnsi="Lora" w:cs="Lora"/>
          <w:b w:val="0"/>
          <w:bCs/>
          <w:color w:val="auto"/>
          <w:sz w:val="24"/>
          <w:szCs w:val="20"/>
        </w:rPr>
        <w:t xml:space="preserve">C’était notre note d’intention initiale, elle illustre les concepts, les idées sur lesquels s’est fondé notre jeu. Cependant, nous avons dû restructurer de nombreuses fois notre projet afin de faire coïncider notre vision avec les contraintes techniques. Twine était apparue comme le choix le plus simple à mettre en </w:t>
      </w:r>
      <w:r w:rsidR="005F5467" w:rsidRPr="005F5467">
        <w:rPr>
          <w:rFonts w:ascii="Lora" w:eastAsia="Lora" w:hAnsi="Lora" w:cs="Lora"/>
          <w:b w:val="0"/>
          <w:bCs/>
          <w:color w:val="auto"/>
          <w:sz w:val="24"/>
          <w:szCs w:val="20"/>
        </w:rPr>
        <w:t>place :</w:t>
      </w:r>
      <w:r w:rsidRPr="005F5467">
        <w:rPr>
          <w:rFonts w:ascii="Lora" w:eastAsia="Lora" w:hAnsi="Lora" w:cs="Lora"/>
          <w:b w:val="0"/>
          <w:bCs/>
          <w:color w:val="auto"/>
          <w:sz w:val="24"/>
          <w:szCs w:val="20"/>
        </w:rPr>
        <w:t xml:space="preserve"> le code aurait été une image et les choix les modifications explicites des lignes. Nous avions l’impression de perdre le concept original car le code apparaissait de moins en moins comme contrôlant l’interface et le rendu.</w:t>
      </w:r>
    </w:p>
    <w:p w14:paraId="2D9F3054" w14:textId="471091DB" w:rsidR="00F32E13" w:rsidRPr="005F5467" w:rsidRDefault="00F32E13" w:rsidP="00F32E13">
      <w:pPr>
        <w:rPr>
          <w:b w:val="0"/>
          <w:bCs/>
          <w:color w:val="auto"/>
          <w:sz w:val="24"/>
          <w:szCs w:val="20"/>
        </w:rPr>
      </w:pPr>
      <w:r w:rsidRPr="005F5467">
        <w:rPr>
          <w:rFonts w:ascii="Lora" w:eastAsia="Lora" w:hAnsi="Lora" w:cs="Lora"/>
          <w:b w:val="0"/>
          <w:bCs/>
          <w:color w:val="auto"/>
          <w:sz w:val="24"/>
          <w:szCs w:val="20"/>
        </w:rPr>
        <w:t xml:space="preserve">Pour plus de lisibilité et d’immersion dans l’histoire du personnage, la dimension pédagogique est réduite à l’observation et la compréhension du </w:t>
      </w:r>
      <w:r w:rsidR="005F5467" w:rsidRPr="005F5467">
        <w:rPr>
          <w:rFonts w:ascii="Lora" w:eastAsia="Lora" w:hAnsi="Lora" w:cs="Lora"/>
          <w:b w:val="0"/>
          <w:bCs/>
          <w:color w:val="auto"/>
          <w:sz w:val="24"/>
          <w:szCs w:val="20"/>
        </w:rPr>
        <w:t>code :</w:t>
      </w:r>
      <w:r w:rsidRPr="005F5467">
        <w:rPr>
          <w:rFonts w:ascii="Lora" w:eastAsia="Lora" w:hAnsi="Lora" w:cs="Lora"/>
          <w:b w:val="0"/>
          <w:bCs/>
          <w:color w:val="auto"/>
          <w:sz w:val="24"/>
          <w:szCs w:val="20"/>
        </w:rPr>
        <w:t xml:space="preserve"> il n’y aura pas d’explication. Nous avons choisi le langage python au final, jugeant que ça serait le langage le plus simple à appréhender.</w:t>
      </w:r>
    </w:p>
    <w:p w14:paraId="4F0DC0A9" w14:textId="77777777" w:rsidR="00F32E13" w:rsidRDefault="00F32E13" w:rsidP="00F32E13">
      <w:pPr>
        <w:rPr>
          <w:i/>
        </w:rPr>
      </w:pPr>
    </w:p>
    <w:p w14:paraId="74A22F9B" w14:textId="797A9250" w:rsidR="00F32E13" w:rsidRDefault="00F32E13" w:rsidP="00F32E13">
      <w:pPr>
        <w:pStyle w:val="Titre"/>
        <w:jc w:val="both"/>
        <w:rPr>
          <w:b w:val="0"/>
        </w:rPr>
      </w:pPr>
      <w:bookmarkStart w:id="5" w:name="_p9a3dk814hhc" w:colFirst="0" w:colLast="0"/>
      <w:bookmarkEnd w:id="5"/>
    </w:p>
    <w:p w14:paraId="0D0938E9" w14:textId="77777777" w:rsidR="00F32E13" w:rsidRPr="009A42B5" w:rsidRDefault="00F32E13" w:rsidP="00F32E13">
      <w:pPr>
        <w:pStyle w:val="Titre1"/>
        <w:rPr>
          <w:rFonts w:cstheme="majorHAnsi"/>
          <w:b w:val="0"/>
          <w:u w:val="single"/>
        </w:rPr>
      </w:pPr>
      <w:bookmarkStart w:id="6" w:name="_Toc105452618"/>
      <w:r w:rsidRPr="009A42B5">
        <w:rPr>
          <w:rFonts w:eastAsia="Lora" w:cstheme="majorHAnsi"/>
          <w:b w:val="0"/>
          <w:u w:val="single"/>
        </w:rPr>
        <w:lastRenderedPageBreak/>
        <w:t>Structuration et navigation</w:t>
      </w:r>
      <w:bookmarkEnd w:id="6"/>
    </w:p>
    <w:p w14:paraId="35D8EFD4" w14:textId="77777777" w:rsidR="00F32E13" w:rsidRDefault="00F32E13" w:rsidP="00F32E13"/>
    <w:p w14:paraId="5E755FCC" w14:textId="77777777" w:rsidR="00F32E13" w:rsidRPr="009A42B5" w:rsidRDefault="00F32E13" w:rsidP="00F32E13">
      <w:pPr>
        <w:pStyle w:val="Titre2"/>
        <w:rPr>
          <w:rFonts w:ascii="Arial" w:hAnsi="Arial" w:cs="Arial"/>
          <w:b/>
          <w:bCs/>
          <w:sz w:val="48"/>
          <w:szCs w:val="36"/>
        </w:rPr>
      </w:pPr>
      <w:bookmarkStart w:id="7" w:name="_Toc105452619"/>
      <w:r w:rsidRPr="009A42B5">
        <w:rPr>
          <w:rFonts w:ascii="Arial" w:eastAsia="Lora" w:hAnsi="Arial" w:cs="Arial"/>
          <w:b/>
          <w:bCs/>
          <w:sz w:val="48"/>
          <w:szCs w:val="36"/>
        </w:rPr>
        <w:t>Structuration “concrète”</w:t>
      </w:r>
      <w:bookmarkEnd w:id="7"/>
    </w:p>
    <w:p w14:paraId="57E8EF66" w14:textId="21495C2F" w:rsidR="00F32E13" w:rsidRPr="00DA753B" w:rsidRDefault="00F32E13" w:rsidP="00F32E13">
      <w:pPr>
        <w:ind w:firstLine="720"/>
        <w:rPr>
          <w:rFonts w:ascii="Lora" w:hAnsi="Lora"/>
          <w:b w:val="0"/>
          <w:bCs/>
          <w:color w:val="auto"/>
          <w:sz w:val="24"/>
          <w:szCs w:val="20"/>
        </w:rPr>
      </w:pPr>
      <w:r w:rsidRPr="00DA753B">
        <w:rPr>
          <w:rFonts w:ascii="Lora" w:eastAsia="Lora" w:hAnsi="Lora" w:cs="Lora"/>
          <w:b w:val="0"/>
          <w:bCs/>
          <w:color w:val="auto"/>
          <w:sz w:val="24"/>
          <w:szCs w:val="20"/>
        </w:rPr>
        <w:t xml:space="preserve">Pour rappeler le </w:t>
      </w:r>
      <w:r w:rsidR="00DB6184" w:rsidRPr="00DA753B">
        <w:rPr>
          <w:rFonts w:ascii="Lora" w:eastAsia="Lora" w:hAnsi="Lora" w:cs="Lora"/>
          <w:b w:val="0"/>
          <w:bCs/>
          <w:color w:val="auto"/>
          <w:sz w:val="24"/>
          <w:szCs w:val="20"/>
        </w:rPr>
        <w:t>principe :</w:t>
      </w:r>
      <w:r w:rsidRPr="00DA753B">
        <w:rPr>
          <w:rFonts w:ascii="Lora" w:eastAsia="Lora" w:hAnsi="Lora" w:cs="Lora"/>
          <w:b w:val="0"/>
          <w:bCs/>
          <w:color w:val="auto"/>
          <w:sz w:val="24"/>
          <w:szCs w:val="20"/>
        </w:rPr>
        <w:t xml:space="preserve"> le joueur se plonge dans les pensées de notre personnage principal que le joueur incarne : Nadem. </w:t>
      </w:r>
    </w:p>
    <w:p w14:paraId="1E34F12D" w14:textId="77777777" w:rsidR="00F32E13" w:rsidRPr="00DA753B" w:rsidRDefault="00F32E13" w:rsidP="00F32E13">
      <w:pPr>
        <w:rPr>
          <w:rFonts w:ascii="Lora" w:hAnsi="Lora"/>
          <w:b w:val="0"/>
          <w:bCs/>
          <w:color w:val="auto"/>
          <w:sz w:val="24"/>
          <w:szCs w:val="20"/>
        </w:rPr>
      </w:pPr>
    </w:p>
    <w:p w14:paraId="70150C02" w14:textId="43CF5871" w:rsidR="00F32E13" w:rsidRPr="00DA753B" w:rsidRDefault="00F32E13" w:rsidP="00F32E13">
      <w:pPr>
        <w:ind w:firstLine="720"/>
        <w:rPr>
          <w:rFonts w:ascii="Lora" w:hAnsi="Lora"/>
          <w:b w:val="0"/>
          <w:bCs/>
          <w:color w:val="auto"/>
          <w:sz w:val="24"/>
          <w:szCs w:val="20"/>
        </w:rPr>
      </w:pPr>
      <w:r w:rsidRPr="00DA753B">
        <w:rPr>
          <w:rFonts w:ascii="Lora" w:eastAsia="Lora" w:hAnsi="Lora" w:cs="Lora"/>
          <w:b w:val="0"/>
          <w:bCs/>
          <w:color w:val="auto"/>
          <w:sz w:val="24"/>
          <w:szCs w:val="20"/>
        </w:rPr>
        <w:t xml:space="preserve">Du point de vue de la narration, le projet possède </w:t>
      </w:r>
      <w:r w:rsidR="00DB6184" w:rsidRPr="00DA753B">
        <w:rPr>
          <w:rFonts w:ascii="Lora" w:eastAsia="Lora" w:hAnsi="Lora" w:cs="Lora"/>
          <w:b w:val="0"/>
          <w:bCs/>
          <w:color w:val="auto"/>
          <w:sz w:val="24"/>
          <w:szCs w:val="20"/>
        </w:rPr>
        <w:t>une courte phase</w:t>
      </w:r>
      <w:r w:rsidRPr="00DA753B">
        <w:rPr>
          <w:rFonts w:ascii="Lora" w:eastAsia="Lora" w:hAnsi="Lora" w:cs="Lora"/>
          <w:b w:val="0"/>
          <w:bCs/>
          <w:color w:val="auto"/>
          <w:sz w:val="24"/>
          <w:szCs w:val="20"/>
        </w:rPr>
        <w:t xml:space="preserve"> d’introduction, une partie exploratoire et une conclusion distinctes</w:t>
      </w:r>
      <w:r w:rsidRPr="00DA753B">
        <w:rPr>
          <w:rFonts w:ascii="Lora" w:hAnsi="Lora"/>
          <w:b w:val="0"/>
          <w:bCs/>
          <w:color w:val="auto"/>
          <w:sz w:val="24"/>
          <w:szCs w:val="20"/>
        </w:rPr>
        <w:t>, ainsi,</w:t>
      </w:r>
      <w:r w:rsidRPr="00DA753B">
        <w:rPr>
          <w:rFonts w:ascii="Lora" w:eastAsia="Lora" w:hAnsi="Lora" w:cs="Lora"/>
          <w:b w:val="0"/>
          <w:bCs/>
          <w:color w:val="auto"/>
          <w:sz w:val="24"/>
          <w:szCs w:val="20"/>
        </w:rPr>
        <w:t xml:space="preserve"> le jeu se clôture et n’est pas laissé en suspension.</w:t>
      </w:r>
    </w:p>
    <w:p w14:paraId="727A9F8F" w14:textId="77777777" w:rsidR="00F32E13" w:rsidRPr="00DA753B" w:rsidRDefault="00F32E13" w:rsidP="00F32E13">
      <w:pPr>
        <w:rPr>
          <w:rFonts w:ascii="Lora" w:hAnsi="Lora"/>
          <w:b w:val="0"/>
          <w:bCs/>
          <w:color w:val="auto"/>
          <w:sz w:val="24"/>
          <w:szCs w:val="20"/>
        </w:rPr>
      </w:pPr>
      <w:r w:rsidRPr="00DA753B">
        <w:rPr>
          <w:rFonts w:ascii="Lora" w:eastAsia="Lora" w:hAnsi="Lora" w:cs="Lora"/>
          <w:b w:val="0"/>
          <w:bCs/>
          <w:color w:val="auto"/>
          <w:sz w:val="24"/>
          <w:szCs w:val="20"/>
        </w:rPr>
        <w:t xml:space="preserve">Le joueur arrive face à un écran l'invitant à se connecter à sa session, la session de </w:t>
      </w:r>
      <w:r w:rsidRPr="00DA753B">
        <w:rPr>
          <w:rFonts w:ascii="Lora" w:hAnsi="Lora"/>
          <w:b w:val="0"/>
          <w:bCs/>
          <w:color w:val="auto"/>
          <w:sz w:val="24"/>
          <w:szCs w:val="20"/>
        </w:rPr>
        <w:t>Nadem qui lui ouvre l’accès à une interface</w:t>
      </w:r>
      <w:r w:rsidRPr="00DA753B">
        <w:rPr>
          <w:rFonts w:ascii="Lora" w:eastAsia="Lora" w:hAnsi="Lora" w:cs="Lora"/>
          <w:b w:val="0"/>
          <w:bCs/>
          <w:color w:val="auto"/>
          <w:sz w:val="24"/>
          <w:szCs w:val="20"/>
        </w:rPr>
        <w:t xml:space="preserve"> </w:t>
      </w:r>
      <w:r w:rsidRPr="00DA753B">
        <w:rPr>
          <w:rFonts w:ascii="Lora" w:hAnsi="Lora"/>
          <w:b w:val="0"/>
          <w:bCs/>
          <w:color w:val="auto"/>
          <w:sz w:val="24"/>
          <w:szCs w:val="20"/>
        </w:rPr>
        <w:t>sur</w:t>
      </w:r>
      <w:r w:rsidRPr="00DA753B">
        <w:rPr>
          <w:rFonts w:ascii="Lora" w:eastAsia="Lora" w:hAnsi="Lora" w:cs="Lora"/>
          <w:b w:val="0"/>
          <w:bCs/>
          <w:color w:val="auto"/>
          <w:sz w:val="24"/>
          <w:szCs w:val="20"/>
        </w:rPr>
        <w:t xml:space="preserve"> laquelle il pourra </w:t>
      </w:r>
      <w:r w:rsidRPr="00DA753B">
        <w:rPr>
          <w:rFonts w:ascii="Lora" w:hAnsi="Lora"/>
          <w:b w:val="0"/>
          <w:bCs/>
          <w:color w:val="auto"/>
          <w:sz w:val="24"/>
          <w:szCs w:val="20"/>
        </w:rPr>
        <w:t>naviguer</w:t>
      </w:r>
      <w:r w:rsidRPr="00DA753B">
        <w:rPr>
          <w:rFonts w:ascii="Lora" w:eastAsia="Lora" w:hAnsi="Lora" w:cs="Lora"/>
          <w:b w:val="0"/>
          <w:bCs/>
          <w:color w:val="auto"/>
          <w:sz w:val="24"/>
          <w:szCs w:val="20"/>
        </w:rPr>
        <w:t xml:space="preserve"> comme sur un réel bureau, en ouvrant et fermant des dossiers et fichiers. Le bureau et le contenu représentent en fait le cerveau et les souvenirs du protagoniste. </w:t>
      </w:r>
    </w:p>
    <w:p w14:paraId="65483472" w14:textId="77777777" w:rsidR="00F32E13" w:rsidRPr="00DA753B" w:rsidRDefault="00F32E13" w:rsidP="00F32E13">
      <w:pPr>
        <w:rPr>
          <w:rFonts w:ascii="Lora" w:hAnsi="Lora"/>
          <w:b w:val="0"/>
          <w:bCs/>
          <w:color w:val="auto"/>
          <w:sz w:val="24"/>
          <w:szCs w:val="20"/>
        </w:rPr>
      </w:pPr>
    </w:p>
    <w:p w14:paraId="1E10F13A" w14:textId="43776C50" w:rsidR="00F32E13" w:rsidRPr="00DA753B" w:rsidRDefault="00F32E13" w:rsidP="00F32E13">
      <w:pPr>
        <w:rPr>
          <w:rFonts w:ascii="Lora" w:hAnsi="Lora"/>
          <w:b w:val="0"/>
          <w:bCs/>
          <w:color w:val="auto"/>
          <w:sz w:val="24"/>
          <w:szCs w:val="20"/>
        </w:rPr>
      </w:pPr>
      <w:r w:rsidRPr="00DA753B">
        <w:rPr>
          <w:rFonts w:ascii="Lora" w:eastAsia="Lora" w:hAnsi="Lora" w:cs="Lora"/>
          <w:b w:val="0"/>
          <w:bCs/>
          <w:color w:val="auto"/>
          <w:sz w:val="24"/>
          <w:szCs w:val="20"/>
        </w:rPr>
        <w:t xml:space="preserve">Notre projet est structuré autour de l’interface </w:t>
      </w:r>
      <w:r w:rsidR="00DB6184" w:rsidRPr="00DA753B">
        <w:rPr>
          <w:rFonts w:ascii="Lora" w:eastAsia="Lora" w:hAnsi="Lora" w:cs="Lora"/>
          <w:b w:val="0"/>
          <w:bCs/>
          <w:color w:val="auto"/>
          <w:sz w:val="24"/>
          <w:szCs w:val="20"/>
        </w:rPr>
        <w:t>Windows</w:t>
      </w:r>
      <w:r w:rsidRPr="00DA753B">
        <w:rPr>
          <w:rFonts w:ascii="Lora" w:hAnsi="Lora"/>
          <w:b w:val="0"/>
          <w:bCs/>
          <w:color w:val="auto"/>
          <w:sz w:val="24"/>
          <w:szCs w:val="20"/>
        </w:rPr>
        <w:t xml:space="preserve"> où c</w:t>
      </w:r>
      <w:r w:rsidRPr="00DA753B">
        <w:rPr>
          <w:rFonts w:ascii="Lora" w:eastAsia="Lora" w:hAnsi="Lora" w:cs="Lora"/>
          <w:b w:val="0"/>
          <w:bCs/>
          <w:color w:val="auto"/>
          <w:sz w:val="24"/>
          <w:szCs w:val="20"/>
        </w:rPr>
        <w:t xml:space="preserve">haque dossier est structuré de la manière </w:t>
      </w:r>
      <w:r w:rsidR="00DB6184" w:rsidRPr="00DA753B">
        <w:rPr>
          <w:rFonts w:ascii="Lora" w:eastAsia="Lora" w:hAnsi="Lora" w:cs="Lora"/>
          <w:b w:val="0"/>
          <w:bCs/>
          <w:color w:val="auto"/>
          <w:sz w:val="24"/>
          <w:szCs w:val="20"/>
        </w:rPr>
        <w:t>suivante :</w:t>
      </w:r>
      <w:r w:rsidRPr="00DA753B">
        <w:rPr>
          <w:rFonts w:ascii="Lora" w:eastAsia="Lora" w:hAnsi="Lora" w:cs="Lora"/>
          <w:b w:val="0"/>
          <w:bCs/>
          <w:color w:val="auto"/>
          <w:sz w:val="24"/>
          <w:szCs w:val="20"/>
        </w:rPr>
        <w:t xml:space="preserve"> </w:t>
      </w:r>
    </w:p>
    <w:p w14:paraId="0B03028F" w14:textId="7F02F94B" w:rsidR="00F32E13" w:rsidRPr="00DA753B" w:rsidRDefault="00DA753B" w:rsidP="00F32E13">
      <w:pPr>
        <w:numPr>
          <w:ilvl w:val="0"/>
          <w:numId w:val="8"/>
        </w:numPr>
        <w:ind w:hanging="720"/>
        <w:jc w:val="both"/>
        <w:rPr>
          <w:rFonts w:ascii="Lora" w:hAnsi="Lora"/>
          <w:b w:val="0"/>
          <w:bCs/>
          <w:color w:val="auto"/>
          <w:sz w:val="24"/>
          <w:szCs w:val="20"/>
        </w:rPr>
      </w:pPr>
      <w:r w:rsidRPr="00DA753B">
        <w:rPr>
          <w:rFonts w:ascii="Lora" w:eastAsia="Lora" w:hAnsi="Lora" w:cs="Lora"/>
          <w:b w:val="0"/>
          <w:bCs/>
          <w:color w:val="auto"/>
          <w:sz w:val="24"/>
          <w:szCs w:val="20"/>
        </w:rPr>
        <w:t>Un</w:t>
      </w:r>
      <w:r w:rsidR="00F32E13" w:rsidRPr="00DA753B">
        <w:rPr>
          <w:rFonts w:ascii="Lora" w:eastAsia="Lora" w:hAnsi="Lora" w:cs="Lora"/>
          <w:b w:val="0"/>
          <w:bCs/>
          <w:color w:val="auto"/>
          <w:sz w:val="24"/>
          <w:szCs w:val="20"/>
        </w:rPr>
        <w:t xml:space="preserve"> fichier README, caractéristique de nombreux programmes, c’est un fichier texte écrit par le programmeur contenant les informations des autres fichiers du répertoire. Il permet en général à l’utilisateur de prendre connaissance du logiciel, d’être avertie d’éventuelles instructions d’exploitations, d’utilisation des autres fichiers créés.</w:t>
      </w:r>
    </w:p>
    <w:p w14:paraId="0D85DC2D" w14:textId="196ACAFA" w:rsidR="00F32E13" w:rsidRPr="00DA753B" w:rsidRDefault="00F32E13" w:rsidP="00F32E13">
      <w:pPr>
        <w:ind w:left="720" w:hanging="720"/>
        <w:rPr>
          <w:rFonts w:ascii="Lora" w:hAnsi="Lora"/>
          <w:b w:val="0"/>
          <w:bCs/>
          <w:color w:val="auto"/>
          <w:sz w:val="24"/>
          <w:szCs w:val="20"/>
        </w:rPr>
      </w:pPr>
      <w:r w:rsidRPr="00DA753B">
        <w:rPr>
          <w:rFonts w:ascii="Lora" w:eastAsia="Lora" w:hAnsi="Lora" w:cs="Lora"/>
          <w:b w:val="0"/>
          <w:bCs/>
          <w:color w:val="auto"/>
          <w:sz w:val="24"/>
          <w:szCs w:val="20"/>
        </w:rPr>
        <w:t xml:space="preserve">Dans le cas de notre projet, nous utilisons des fichiers README à l’ouverture du premier dossier pour indiquer la situation courante de Nadem, puis à l’ouverture de chaque souvenir pour décrire la situation passée de Nadem ainsi que </w:t>
      </w:r>
      <w:r w:rsidR="00DA753B" w:rsidRPr="00DA753B">
        <w:rPr>
          <w:rFonts w:ascii="Lora" w:eastAsia="Lora" w:hAnsi="Lora" w:cs="Lora"/>
          <w:b w:val="0"/>
          <w:bCs/>
          <w:color w:val="auto"/>
          <w:sz w:val="24"/>
          <w:szCs w:val="20"/>
        </w:rPr>
        <w:t>ces dilemmes actuels</w:t>
      </w:r>
      <w:r w:rsidRPr="00DA753B">
        <w:rPr>
          <w:rFonts w:ascii="Lora" w:eastAsia="Lora" w:hAnsi="Lora" w:cs="Lora"/>
          <w:b w:val="0"/>
          <w:bCs/>
          <w:color w:val="auto"/>
          <w:sz w:val="24"/>
          <w:szCs w:val="20"/>
        </w:rPr>
        <w:t>.</w:t>
      </w:r>
    </w:p>
    <w:p w14:paraId="635C74F9" w14:textId="3C9249A1" w:rsidR="00F32E13" w:rsidRPr="00DA753B" w:rsidRDefault="00DA753B" w:rsidP="00F32E13">
      <w:pPr>
        <w:numPr>
          <w:ilvl w:val="0"/>
          <w:numId w:val="12"/>
        </w:numPr>
        <w:ind w:hanging="720"/>
        <w:jc w:val="both"/>
        <w:rPr>
          <w:rFonts w:ascii="Lora" w:hAnsi="Lora"/>
          <w:b w:val="0"/>
          <w:bCs/>
          <w:color w:val="auto"/>
          <w:sz w:val="24"/>
          <w:szCs w:val="20"/>
        </w:rPr>
      </w:pPr>
      <w:r w:rsidRPr="00DA753B">
        <w:rPr>
          <w:rFonts w:ascii="Lora" w:eastAsia="Lora" w:hAnsi="Lora" w:cs="Lora"/>
          <w:b w:val="0"/>
          <w:bCs/>
          <w:color w:val="auto"/>
          <w:sz w:val="24"/>
          <w:szCs w:val="20"/>
        </w:rPr>
        <w:t>Un</w:t>
      </w:r>
      <w:r w:rsidR="00F32E13" w:rsidRPr="00DA753B">
        <w:rPr>
          <w:rFonts w:ascii="Lora" w:eastAsia="Lora" w:hAnsi="Lora" w:cs="Lora"/>
          <w:b w:val="0"/>
          <w:bCs/>
          <w:color w:val="auto"/>
          <w:sz w:val="24"/>
          <w:szCs w:val="20"/>
        </w:rPr>
        <w:t xml:space="preserve"> fichier code, c’est ce fichier qui régit l’apparition des différents </w:t>
      </w:r>
      <w:r w:rsidRPr="00DA753B">
        <w:rPr>
          <w:rFonts w:ascii="Lora" w:eastAsia="Lora" w:hAnsi="Lora" w:cs="Lora"/>
          <w:b w:val="0"/>
          <w:bCs/>
          <w:color w:val="auto"/>
          <w:sz w:val="24"/>
          <w:szCs w:val="20"/>
        </w:rPr>
        <w:t>éléments.</w:t>
      </w:r>
    </w:p>
    <w:p w14:paraId="6D00715C" w14:textId="7502FDAD" w:rsidR="00F32E13" w:rsidRPr="00DA753B" w:rsidRDefault="00DA753B" w:rsidP="00F32E13">
      <w:pPr>
        <w:numPr>
          <w:ilvl w:val="0"/>
          <w:numId w:val="12"/>
        </w:numPr>
        <w:ind w:hanging="720"/>
        <w:jc w:val="both"/>
        <w:rPr>
          <w:rFonts w:ascii="Lora" w:hAnsi="Lora"/>
          <w:b w:val="0"/>
          <w:bCs/>
          <w:color w:val="auto"/>
          <w:sz w:val="24"/>
          <w:szCs w:val="20"/>
        </w:rPr>
      </w:pPr>
      <w:r w:rsidRPr="00DA753B">
        <w:rPr>
          <w:rFonts w:ascii="Lora" w:eastAsia="Lora" w:hAnsi="Lora" w:cs="Lora"/>
          <w:b w:val="0"/>
          <w:bCs/>
          <w:color w:val="auto"/>
          <w:sz w:val="24"/>
          <w:szCs w:val="20"/>
        </w:rPr>
        <w:t>Des</w:t>
      </w:r>
      <w:r w:rsidR="00F32E13" w:rsidRPr="00DA753B">
        <w:rPr>
          <w:rFonts w:ascii="Lora" w:eastAsia="Lora" w:hAnsi="Lora" w:cs="Lora"/>
          <w:b w:val="0"/>
          <w:bCs/>
          <w:color w:val="auto"/>
          <w:sz w:val="24"/>
          <w:szCs w:val="20"/>
        </w:rPr>
        <w:t xml:space="preserve"> documents divers qui seront visibles ou non selon les interactions du joueur.</w:t>
      </w:r>
    </w:p>
    <w:p w14:paraId="548681B8" w14:textId="77777777" w:rsidR="00F32E13" w:rsidRDefault="00F32E13" w:rsidP="00F32E13">
      <w:pPr>
        <w:rPr>
          <w:i/>
        </w:rPr>
      </w:pPr>
    </w:p>
    <w:p w14:paraId="655731FB" w14:textId="5102F8CC" w:rsidR="00F32E13" w:rsidRPr="009A42B5" w:rsidRDefault="00F32E13" w:rsidP="009A42B5">
      <w:pPr>
        <w:pStyle w:val="Titre1"/>
        <w:rPr>
          <w:sz w:val="48"/>
          <w:szCs w:val="28"/>
        </w:rPr>
      </w:pPr>
      <w:bookmarkStart w:id="8" w:name="_Toc105452620"/>
      <w:r w:rsidRPr="009A42B5">
        <w:rPr>
          <w:sz w:val="48"/>
          <w:szCs w:val="28"/>
        </w:rPr>
        <w:t>Structuration “conceptuelle” et navigation</w:t>
      </w:r>
      <w:bookmarkEnd w:id="8"/>
    </w:p>
    <w:p w14:paraId="5D2564B1" w14:textId="539B6AD2" w:rsidR="00F32E13" w:rsidRPr="00DA753B" w:rsidRDefault="00F32E13" w:rsidP="00F32E13">
      <w:pPr>
        <w:ind w:firstLine="720"/>
        <w:rPr>
          <w:rFonts w:ascii="Lora" w:hAnsi="Lora"/>
          <w:b w:val="0"/>
          <w:bCs/>
          <w:color w:val="auto"/>
          <w:sz w:val="24"/>
          <w:szCs w:val="20"/>
        </w:rPr>
      </w:pPr>
      <w:r w:rsidRPr="00DA753B">
        <w:rPr>
          <w:rFonts w:ascii="Lora" w:eastAsia="Lora" w:hAnsi="Lora" w:cs="Lora"/>
          <w:b w:val="0"/>
          <w:bCs/>
          <w:color w:val="auto"/>
          <w:sz w:val="24"/>
          <w:szCs w:val="20"/>
        </w:rPr>
        <w:t xml:space="preserve">Notre histoire est structurée sous forme </w:t>
      </w:r>
      <w:r w:rsidR="00DA753B" w:rsidRPr="00DA753B">
        <w:rPr>
          <w:rFonts w:ascii="Lora" w:eastAsia="Lora" w:hAnsi="Lora" w:cs="Lora"/>
          <w:b w:val="0"/>
          <w:bCs/>
          <w:color w:val="auto"/>
          <w:sz w:val="24"/>
          <w:szCs w:val="20"/>
        </w:rPr>
        <w:t>d’arborescence :</w:t>
      </w:r>
      <w:r w:rsidRPr="00DA753B">
        <w:rPr>
          <w:rFonts w:ascii="Lora" w:eastAsia="Lora" w:hAnsi="Lora" w:cs="Lora"/>
          <w:b w:val="0"/>
          <w:bCs/>
          <w:color w:val="auto"/>
          <w:sz w:val="24"/>
          <w:szCs w:val="20"/>
        </w:rPr>
        <w:t xml:space="preserve"> un choix du joueur l’amènera vers des situations différentes. C</w:t>
      </w:r>
      <w:r w:rsidR="00DA753B">
        <w:rPr>
          <w:rFonts w:ascii="Lora" w:hAnsi="Lora"/>
          <w:b w:val="0"/>
          <w:bCs/>
          <w:color w:val="auto"/>
          <w:sz w:val="24"/>
          <w:szCs w:val="20"/>
        </w:rPr>
        <w:t>es</w:t>
      </w:r>
      <w:r w:rsidRPr="00DA753B">
        <w:rPr>
          <w:rFonts w:ascii="Lora" w:hAnsi="Lora"/>
          <w:b w:val="0"/>
          <w:bCs/>
          <w:color w:val="auto"/>
          <w:sz w:val="24"/>
          <w:szCs w:val="20"/>
        </w:rPr>
        <w:t xml:space="preserve"> différents évènements représentent les cours alternatifs qu’aurait pu avoir sa vie </w:t>
      </w:r>
      <w:r w:rsidR="00DA753B" w:rsidRPr="00DA753B">
        <w:rPr>
          <w:rFonts w:ascii="Lora" w:hAnsi="Lora"/>
          <w:b w:val="0"/>
          <w:bCs/>
          <w:color w:val="auto"/>
          <w:sz w:val="24"/>
          <w:szCs w:val="20"/>
        </w:rPr>
        <w:t>s’il</w:t>
      </w:r>
      <w:r w:rsidRPr="00DA753B">
        <w:rPr>
          <w:rFonts w:ascii="Lora" w:hAnsi="Lora"/>
          <w:b w:val="0"/>
          <w:bCs/>
          <w:color w:val="auto"/>
          <w:sz w:val="24"/>
          <w:szCs w:val="20"/>
        </w:rPr>
        <w:t xml:space="preserve"> avait orienté ses choix autrement.</w:t>
      </w:r>
    </w:p>
    <w:p w14:paraId="7E94B376" w14:textId="77777777" w:rsidR="00F32E13" w:rsidRPr="00DA753B" w:rsidRDefault="00F32E13" w:rsidP="00F32E13">
      <w:pPr>
        <w:rPr>
          <w:rFonts w:ascii="Lora" w:hAnsi="Lora"/>
          <w:b w:val="0"/>
          <w:bCs/>
          <w:color w:val="auto"/>
          <w:sz w:val="24"/>
          <w:szCs w:val="20"/>
        </w:rPr>
      </w:pPr>
    </w:p>
    <w:p w14:paraId="29B5BBEA" w14:textId="60223B52" w:rsidR="00F32E13" w:rsidRPr="00DA753B" w:rsidRDefault="00F32E13" w:rsidP="00F32E13">
      <w:pPr>
        <w:rPr>
          <w:rFonts w:ascii="Lora" w:hAnsi="Lora"/>
          <w:b w:val="0"/>
          <w:bCs/>
          <w:color w:val="auto"/>
          <w:sz w:val="24"/>
          <w:szCs w:val="20"/>
        </w:rPr>
      </w:pPr>
      <w:r w:rsidRPr="00DA753B">
        <w:rPr>
          <w:rFonts w:ascii="Lora" w:eastAsia="Lora" w:hAnsi="Lora" w:cs="Lora"/>
          <w:b w:val="0"/>
          <w:bCs/>
          <w:color w:val="auto"/>
          <w:sz w:val="24"/>
          <w:szCs w:val="20"/>
        </w:rPr>
        <w:t xml:space="preserve">La narration est linéaire au sein d’un souvenir, mais les différents souvenirs concernent des temporalités différentes et ne se suivent pas. Il n’est pas nécessaire d’avoir </w:t>
      </w:r>
      <w:r w:rsidRPr="00DA753B">
        <w:rPr>
          <w:rFonts w:ascii="Lora" w:hAnsi="Lora"/>
          <w:b w:val="0"/>
          <w:bCs/>
          <w:color w:val="auto"/>
          <w:sz w:val="24"/>
          <w:szCs w:val="20"/>
        </w:rPr>
        <w:t>exploré</w:t>
      </w:r>
      <w:r w:rsidRPr="00DA753B">
        <w:rPr>
          <w:rFonts w:ascii="Lora" w:eastAsia="Lora" w:hAnsi="Lora" w:cs="Lora"/>
          <w:b w:val="0"/>
          <w:bCs/>
          <w:color w:val="auto"/>
          <w:sz w:val="24"/>
          <w:szCs w:val="20"/>
        </w:rPr>
        <w:t xml:space="preserve"> un souvenir pour en modifier un </w:t>
      </w:r>
      <w:r w:rsidR="00DA753B" w:rsidRPr="00DA753B">
        <w:rPr>
          <w:rFonts w:ascii="Lora" w:eastAsia="Lora" w:hAnsi="Lora" w:cs="Lora"/>
          <w:b w:val="0"/>
          <w:bCs/>
          <w:color w:val="auto"/>
          <w:sz w:val="24"/>
          <w:szCs w:val="20"/>
        </w:rPr>
        <w:t>autre :</w:t>
      </w:r>
      <w:r w:rsidRPr="00DA753B">
        <w:rPr>
          <w:rFonts w:ascii="Lora" w:eastAsia="Lora" w:hAnsi="Lora" w:cs="Lora"/>
          <w:b w:val="0"/>
          <w:bCs/>
          <w:color w:val="auto"/>
          <w:sz w:val="24"/>
          <w:szCs w:val="20"/>
        </w:rPr>
        <w:t xml:space="preserve"> </w:t>
      </w:r>
      <w:r w:rsidR="00DA753B" w:rsidRPr="00DA753B">
        <w:rPr>
          <w:rFonts w:ascii="Lora" w:eastAsia="Lora" w:hAnsi="Lora" w:cs="Lora"/>
          <w:b w:val="0"/>
          <w:bCs/>
          <w:color w:val="auto"/>
          <w:sz w:val="24"/>
          <w:szCs w:val="20"/>
        </w:rPr>
        <w:t>ils sont</w:t>
      </w:r>
      <w:r w:rsidRPr="00DA753B">
        <w:rPr>
          <w:rFonts w:ascii="Lora" w:eastAsia="Lora" w:hAnsi="Lora" w:cs="Lora"/>
          <w:b w:val="0"/>
          <w:bCs/>
          <w:color w:val="auto"/>
          <w:sz w:val="24"/>
          <w:szCs w:val="20"/>
        </w:rPr>
        <w:t xml:space="preserve"> indépendants. Même si cette notion est éloignée de la </w:t>
      </w:r>
      <w:r w:rsidR="00DA753B" w:rsidRPr="00DA753B">
        <w:rPr>
          <w:rFonts w:ascii="Lora" w:eastAsia="Lora" w:hAnsi="Lora" w:cs="Lora"/>
          <w:b w:val="0"/>
          <w:bCs/>
          <w:color w:val="auto"/>
          <w:sz w:val="24"/>
          <w:szCs w:val="20"/>
        </w:rPr>
        <w:t>réalité</w:t>
      </w:r>
      <w:r w:rsidR="00DA753B" w:rsidRPr="00DA753B">
        <w:rPr>
          <w:rFonts w:ascii="Lora" w:hAnsi="Lora"/>
          <w:b w:val="0"/>
          <w:bCs/>
          <w:color w:val="auto"/>
          <w:sz w:val="24"/>
          <w:szCs w:val="20"/>
        </w:rPr>
        <w:t xml:space="preserve">, </w:t>
      </w:r>
      <w:r w:rsidR="00DA753B" w:rsidRPr="00DA753B">
        <w:rPr>
          <w:rFonts w:ascii="Lora" w:eastAsia="Lora" w:hAnsi="Lora" w:cs="Lora"/>
          <w:b w:val="0"/>
          <w:bCs/>
          <w:color w:val="auto"/>
          <w:sz w:val="24"/>
          <w:szCs w:val="20"/>
        </w:rPr>
        <w:t>là</w:t>
      </w:r>
      <w:r w:rsidRPr="00DA753B">
        <w:rPr>
          <w:rFonts w:ascii="Lora" w:eastAsia="Lora" w:hAnsi="Lora" w:cs="Lora"/>
          <w:b w:val="0"/>
          <w:bCs/>
          <w:color w:val="auto"/>
          <w:sz w:val="24"/>
          <w:szCs w:val="20"/>
        </w:rPr>
        <w:t xml:space="preserve"> où un événement de l’enfance peut avoir un énorme </w:t>
      </w:r>
      <w:r w:rsidRPr="00DA753B">
        <w:rPr>
          <w:rFonts w:ascii="Lora" w:hAnsi="Lora"/>
          <w:b w:val="0"/>
          <w:bCs/>
          <w:color w:val="auto"/>
          <w:sz w:val="24"/>
          <w:szCs w:val="20"/>
        </w:rPr>
        <w:t>impact</w:t>
      </w:r>
      <w:r w:rsidRPr="00DA753B">
        <w:rPr>
          <w:rFonts w:ascii="Lora" w:eastAsia="Lora" w:hAnsi="Lora" w:cs="Lora"/>
          <w:b w:val="0"/>
          <w:bCs/>
          <w:color w:val="auto"/>
          <w:sz w:val="24"/>
          <w:szCs w:val="20"/>
        </w:rPr>
        <w:t xml:space="preserve"> sur </w:t>
      </w:r>
      <w:r w:rsidRPr="00DA753B">
        <w:rPr>
          <w:rFonts w:ascii="Lora" w:eastAsia="Lora" w:hAnsi="Lora" w:cs="Lora"/>
          <w:b w:val="0"/>
          <w:bCs/>
          <w:color w:val="auto"/>
          <w:sz w:val="24"/>
          <w:szCs w:val="20"/>
        </w:rPr>
        <w:lastRenderedPageBreak/>
        <w:t>l’avenir de l’individu, l’indépendance des souvenirs établit un parallèle avec la manière de penser de l’informaticien</w:t>
      </w:r>
      <w:r w:rsidRPr="00DA753B">
        <w:rPr>
          <w:rFonts w:ascii="Lora" w:hAnsi="Lora"/>
          <w:b w:val="0"/>
          <w:bCs/>
          <w:color w:val="auto"/>
          <w:sz w:val="24"/>
          <w:szCs w:val="20"/>
        </w:rPr>
        <w:t>.</w:t>
      </w:r>
      <w:r w:rsidRPr="00DA753B">
        <w:rPr>
          <w:rFonts w:ascii="Lora" w:eastAsia="Lora" w:hAnsi="Lora" w:cs="Lora"/>
          <w:b w:val="0"/>
          <w:bCs/>
          <w:color w:val="auto"/>
          <w:sz w:val="24"/>
          <w:szCs w:val="20"/>
        </w:rPr>
        <w:t xml:space="preserve"> </w:t>
      </w:r>
      <w:r w:rsidRPr="00DA753B">
        <w:rPr>
          <w:rFonts w:ascii="Lora" w:hAnsi="Lora"/>
          <w:b w:val="0"/>
          <w:bCs/>
          <w:color w:val="auto"/>
          <w:sz w:val="24"/>
          <w:szCs w:val="20"/>
        </w:rPr>
        <w:t>A</w:t>
      </w:r>
      <w:r w:rsidRPr="00DA753B">
        <w:rPr>
          <w:rFonts w:ascii="Lora" w:eastAsia="Lora" w:hAnsi="Lora" w:cs="Lora"/>
          <w:b w:val="0"/>
          <w:bCs/>
          <w:color w:val="auto"/>
          <w:sz w:val="24"/>
          <w:szCs w:val="20"/>
        </w:rPr>
        <w:t xml:space="preserve">insi, </w:t>
      </w:r>
      <w:r w:rsidRPr="00DA753B">
        <w:rPr>
          <w:rFonts w:ascii="Lora" w:hAnsi="Lora"/>
          <w:b w:val="0"/>
          <w:bCs/>
          <w:color w:val="auto"/>
          <w:sz w:val="24"/>
          <w:szCs w:val="20"/>
        </w:rPr>
        <w:t>ce fonctionnement représente</w:t>
      </w:r>
      <w:r w:rsidRPr="00DA753B">
        <w:rPr>
          <w:rFonts w:ascii="Lora" w:eastAsia="Lora" w:hAnsi="Lora" w:cs="Lora"/>
          <w:b w:val="0"/>
          <w:bCs/>
          <w:color w:val="auto"/>
          <w:sz w:val="24"/>
          <w:szCs w:val="20"/>
        </w:rPr>
        <w:t xml:space="preserve"> sa conception idéaliste d</w:t>
      </w:r>
      <w:r w:rsidRPr="00DA753B">
        <w:rPr>
          <w:rFonts w:ascii="Lora" w:hAnsi="Lora"/>
          <w:b w:val="0"/>
          <w:bCs/>
          <w:color w:val="auto"/>
          <w:sz w:val="24"/>
          <w:szCs w:val="20"/>
        </w:rPr>
        <w:t>’une</w:t>
      </w:r>
      <w:r w:rsidRPr="00DA753B">
        <w:rPr>
          <w:rFonts w:ascii="Lora" w:eastAsia="Lora" w:hAnsi="Lora" w:cs="Lora"/>
          <w:b w:val="0"/>
          <w:bCs/>
          <w:color w:val="auto"/>
          <w:sz w:val="24"/>
          <w:szCs w:val="20"/>
        </w:rPr>
        <w:t xml:space="preserve"> vie dans laquelle il aurait pu tout réaliser en ignorant les </w:t>
      </w:r>
      <w:r w:rsidR="00DA753B" w:rsidRPr="00DA753B">
        <w:rPr>
          <w:rFonts w:ascii="Lora" w:eastAsia="Lora" w:hAnsi="Lora" w:cs="Lora"/>
          <w:b w:val="0"/>
          <w:bCs/>
          <w:color w:val="auto"/>
          <w:sz w:val="24"/>
          <w:szCs w:val="20"/>
        </w:rPr>
        <w:t>répercussions, et</w:t>
      </w:r>
      <w:r w:rsidRPr="00DA753B">
        <w:rPr>
          <w:rFonts w:ascii="Lora" w:eastAsia="Lora" w:hAnsi="Lora" w:cs="Lora"/>
          <w:b w:val="0"/>
          <w:bCs/>
          <w:color w:val="auto"/>
          <w:sz w:val="24"/>
          <w:szCs w:val="20"/>
        </w:rPr>
        <w:t xml:space="preserve"> conséquences éventuellement négatives, de ses actes sur le </w:t>
      </w:r>
      <w:r w:rsidRPr="00DA753B">
        <w:rPr>
          <w:rFonts w:ascii="Lora" w:hAnsi="Lora"/>
          <w:b w:val="0"/>
          <w:bCs/>
          <w:color w:val="auto"/>
          <w:sz w:val="24"/>
          <w:szCs w:val="20"/>
        </w:rPr>
        <w:t>futur.</w:t>
      </w:r>
    </w:p>
    <w:p w14:paraId="3BF6D833" w14:textId="77777777" w:rsidR="00F32E13" w:rsidRPr="00DA753B" w:rsidRDefault="00F32E13" w:rsidP="00F32E13">
      <w:pPr>
        <w:rPr>
          <w:rFonts w:ascii="Lora" w:hAnsi="Lora"/>
          <w:b w:val="0"/>
          <w:bCs/>
          <w:color w:val="auto"/>
          <w:sz w:val="24"/>
          <w:szCs w:val="20"/>
        </w:rPr>
      </w:pPr>
      <w:r w:rsidRPr="00DA753B">
        <w:rPr>
          <w:rFonts w:ascii="Lora" w:eastAsia="Lora" w:hAnsi="Lora" w:cs="Lora"/>
          <w:b w:val="0"/>
          <w:bCs/>
          <w:color w:val="auto"/>
          <w:sz w:val="24"/>
          <w:szCs w:val="20"/>
        </w:rPr>
        <w:t xml:space="preserve"> </w:t>
      </w:r>
    </w:p>
    <w:p w14:paraId="07D0EE5A" w14:textId="77777777" w:rsidR="00F32E13" w:rsidRPr="00DA753B" w:rsidRDefault="00F32E13" w:rsidP="00F32E13">
      <w:pPr>
        <w:rPr>
          <w:rFonts w:ascii="Lora" w:hAnsi="Lora"/>
          <w:b w:val="0"/>
          <w:bCs/>
          <w:color w:val="auto"/>
          <w:sz w:val="24"/>
          <w:szCs w:val="20"/>
        </w:rPr>
      </w:pPr>
      <w:r w:rsidRPr="00DA753B">
        <w:rPr>
          <w:rFonts w:ascii="Lora" w:hAnsi="Lora"/>
          <w:b w:val="0"/>
          <w:bCs/>
          <w:color w:val="auto"/>
          <w:sz w:val="24"/>
          <w:szCs w:val="20"/>
        </w:rPr>
        <w:t>On donne au joueur la liberté d’explorer les souvenirs selon le parcours qu’il souhaite.</w:t>
      </w:r>
    </w:p>
    <w:p w14:paraId="7554B3A8" w14:textId="11192F71" w:rsidR="00F32E13" w:rsidRPr="00DA753B" w:rsidRDefault="00F32E13" w:rsidP="00F32E13">
      <w:pPr>
        <w:rPr>
          <w:rFonts w:ascii="Lora" w:hAnsi="Lora"/>
          <w:b w:val="0"/>
          <w:bCs/>
          <w:color w:val="auto"/>
          <w:sz w:val="24"/>
          <w:szCs w:val="20"/>
        </w:rPr>
      </w:pPr>
      <w:r w:rsidRPr="00DA753B">
        <w:rPr>
          <w:rFonts w:ascii="Lora" w:eastAsia="Lora" w:hAnsi="Lora" w:cs="Lora"/>
          <w:b w:val="0"/>
          <w:bCs/>
          <w:color w:val="auto"/>
          <w:sz w:val="24"/>
          <w:szCs w:val="20"/>
        </w:rPr>
        <w:t xml:space="preserve">Nous comptons sur l’intuition du </w:t>
      </w:r>
      <w:r w:rsidR="00DA753B" w:rsidRPr="00DA753B">
        <w:rPr>
          <w:rFonts w:ascii="Lora" w:eastAsia="Lora" w:hAnsi="Lora" w:cs="Lora"/>
          <w:b w:val="0"/>
          <w:bCs/>
          <w:color w:val="auto"/>
          <w:sz w:val="24"/>
          <w:szCs w:val="20"/>
        </w:rPr>
        <w:t>joueur, et</w:t>
      </w:r>
      <w:r w:rsidRPr="00DA753B">
        <w:rPr>
          <w:rFonts w:ascii="Lora" w:eastAsia="Lora" w:hAnsi="Lora" w:cs="Lora"/>
          <w:b w:val="0"/>
          <w:bCs/>
          <w:color w:val="auto"/>
          <w:sz w:val="24"/>
          <w:szCs w:val="20"/>
        </w:rPr>
        <w:t xml:space="preserve"> l’interface normalement familière à laquelle il est confronté, pour qu’il est la curiosité d’aller ouvrir les dossiers, puis les codes. Pour permettre au joueur d’appréhender le processus de modification du code, </w:t>
      </w:r>
      <w:r w:rsidR="00DA753B" w:rsidRPr="00DA753B">
        <w:rPr>
          <w:rFonts w:ascii="Lora" w:eastAsia="Lora" w:hAnsi="Lora" w:cs="Lora"/>
          <w:b w:val="0"/>
          <w:bCs/>
          <w:color w:val="auto"/>
          <w:sz w:val="24"/>
          <w:szCs w:val="20"/>
        </w:rPr>
        <w:t>nous encourageons</w:t>
      </w:r>
      <w:r w:rsidRPr="00DA753B">
        <w:rPr>
          <w:rFonts w:ascii="Lora" w:eastAsia="Lora" w:hAnsi="Lora" w:cs="Lora"/>
          <w:b w:val="0"/>
          <w:bCs/>
          <w:color w:val="auto"/>
          <w:sz w:val="24"/>
          <w:szCs w:val="20"/>
        </w:rPr>
        <w:t xml:space="preserve"> dans la conclusion le joueur à modifier les codes si rien n’a été effectué</w:t>
      </w:r>
      <w:r w:rsidRPr="00DA753B">
        <w:rPr>
          <w:rFonts w:ascii="Lora" w:hAnsi="Lora"/>
          <w:b w:val="0"/>
          <w:bCs/>
          <w:color w:val="auto"/>
          <w:sz w:val="24"/>
          <w:szCs w:val="20"/>
        </w:rPr>
        <w:t xml:space="preserve"> lors de l’ouverture des dossiers</w:t>
      </w:r>
      <w:r w:rsidRPr="00DA753B">
        <w:rPr>
          <w:rFonts w:ascii="Lora" w:eastAsia="Lora" w:hAnsi="Lora" w:cs="Lora"/>
          <w:b w:val="0"/>
          <w:bCs/>
          <w:color w:val="auto"/>
          <w:sz w:val="24"/>
          <w:szCs w:val="20"/>
        </w:rPr>
        <w:t xml:space="preserve">. </w:t>
      </w:r>
    </w:p>
    <w:p w14:paraId="4D7D2061" w14:textId="77777777" w:rsidR="00F32E13" w:rsidRPr="00DA753B" w:rsidRDefault="00F32E13" w:rsidP="00F32E13">
      <w:pPr>
        <w:rPr>
          <w:rFonts w:ascii="Lora" w:hAnsi="Lora"/>
          <w:b w:val="0"/>
          <w:bCs/>
          <w:color w:val="auto"/>
          <w:sz w:val="24"/>
          <w:szCs w:val="20"/>
        </w:rPr>
      </w:pPr>
    </w:p>
    <w:p w14:paraId="544FF5E4" w14:textId="6F0DFD5C" w:rsidR="00F32E13" w:rsidRPr="00DA753B" w:rsidRDefault="00DA753B" w:rsidP="00F32E13">
      <w:pPr>
        <w:rPr>
          <w:rFonts w:ascii="Lora" w:hAnsi="Lora"/>
          <w:b w:val="0"/>
          <w:bCs/>
          <w:color w:val="auto"/>
          <w:sz w:val="24"/>
          <w:szCs w:val="20"/>
        </w:rPr>
      </w:pPr>
      <w:r w:rsidRPr="00DA753B">
        <w:rPr>
          <w:rFonts w:ascii="Lora" w:eastAsia="Lora" w:hAnsi="Lora" w:cs="Lora"/>
          <w:b w:val="0"/>
          <w:bCs/>
          <w:color w:val="auto"/>
          <w:sz w:val="24"/>
          <w:szCs w:val="20"/>
        </w:rPr>
        <w:t>À tous moments</w:t>
      </w:r>
      <w:r w:rsidR="00F32E13" w:rsidRPr="00DA753B">
        <w:rPr>
          <w:rFonts w:ascii="Lora" w:eastAsia="Lora" w:hAnsi="Lora" w:cs="Lora"/>
          <w:b w:val="0"/>
          <w:bCs/>
          <w:color w:val="auto"/>
          <w:sz w:val="24"/>
          <w:szCs w:val="20"/>
        </w:rPr>
        <w:t>, le joueur peut quitter le souvenir qu’il est en train d’explorer pour revenir sur la page d'accueil. Le joueur est libre de modifier ou non un souvenir, dans son entièreté ou pa</w:t>
      </w:r>
      <w:r w:rsidR="00F32E13" w:rsidRPr="00DA753B">
        <w:rPr>
          <w:rFonts w:ascii="Lora" w:hAnsi="Lora"/>
          <w:b w:val="0"/>
          <w:bCs/>
          <w:color w:val="auto"/>
          <w:sz w:val="24"/>
          <w:szCs w:val="20"/>
        </w:rPr>
        <w:t>rtiellement</w:t>
      </w:r>
      <w:r w:rsidR="00F32E13" w:rsidRPr="00DA753B">
        <w:rPr>
          <w:rFonts w:ascii="Lora" w:eastAsia="Lora" w:hAnsi="Lora" w:cs="Lora"/>
          <w:b w:val="0"/>
          <w:bCs/>
          <w:color w:val="auto"/>
          <w:sz w:val="24"/>
          <w:szCs w:val="20"/>
        </w:rPr>
        <w:t xml:space="preserve">. Les souvenirs sont déjà écrits de manière à ce que le code reflète les événements de </w:t>
      </w:r>
      <w:r w:rsidR="00F32E13" w:rsidRPr="00DA753B">
        <w:rPr>
          <w:rFonts w:ascii="Lora" w:hAnsi="Lora"/>
          <w:b w:val="0"/>
          <w:bCs/>
          <w:color w:val="auto"/>
          <w:sz w:val="24"/>
          <w:szCs w:val="20"/>
        </w:rPr>
        <w:t>l</w:t>
      </w:r>
      <w:r w:rsidR="00F32E13" w:rsidRPr="00DA753B">
        <w:rPr>
          <w:rFonts w:ascii="Lora" w:eastAsia="Lora" w:hAnsi="Lora" w:cs="Lora"/>
          <w:b w:val="0"/>
          <w:bCs/>
          <w:color w:val="auto"/>
          <w:sz w:val="24"/>
          <w:szCs w:val="20"/>
        </w:rPr>
        <w:t>a vie actuelle de Nadem. Aussi le joueur aura l’occasion, de modifier de manière consécutive et différentes de nombreuse fois le même souvenir, pour explorer les différents suites et éléments. Cependant, il devra se fixer sur un choix et seule une conclusion lui sera accessible dans le programme final. Il devra recommencer le jeu pour accéder à une interprétation différente de ses choix.</w:t>
      </w:r>
    </w:p>
    <w:p w14:paraId="1A98FEB4" w14:textId="77777777" w:rsidR="00F32E13" w:rsidRPr="00DA753B" w:rsidRDefault="00F32E13" w:rsidP="00F32E13">
      <w:pPr>
        <w:rPr>
          <w:rFonts w:ascii="Lora" w:hAnsi="Lora"/>
          <w:b w:val="0"/>
          <w:bCs/>
          <w:color w:val="auto"/>
          <w:sz w:val="24"/>
          <w:szCs w:val="20"/>
        </w:rPr>
      </w:pPr>
    </w:p>
    <w:p w14:paraId="64CFCD15" w14:textId="77777777" w:rsidR="00F32E13" w:rsidRPr="009A42B5" w:rsidRDefault="00F32E13" w:rsidP="00F32E13">
      <w:pPr>
        <w:pStyle w:val="Titre1"/>
        <w:rPr>
          <w:rFonts w:cstheme="majorHAnsi"/>
          <w:bCs/>
          <w:sz w:val="48"/>
          <w:szCs w:val="28"/>
        </w:rPr>
      </w:pPr>
      <w:bookmarkStart w:id="9" w:name="_imol7mo1fn7e" w:colFirst="0" w:colLast="0"/>
      <w:bookmarkStart w:id="10" w:name="_Toc105452621"/>
      <w:bookmarkEnd w:id="9"/>
      <w:r w:rsidRPr="009A42B5">
        <w:rPr>
          <w:rFonts w:eastAsia="Lora" w:cstheme="majorHAnsi"/>
          <w:bCs/>
          <w:sz w:val="48"/>
          <w:szCs w:val="28"/>
        </w:rPr>
        <w:t>Ressources médias</w:t>
      </w:r>
      <w:bookmarkEnd w:id="10"/>
      <w:r w:rsidRPr="009A42B5">
        <w:rPr>
          <w:rFonts w:eastAsia="Lora" w:cstheme="majorHAnsi"/>
          <w:bCs/>
          <w:sz w:val="48"/>
          <w:szCs w:val="28"/>
        </w:rPr>
        <w:t xml:space="preserve"> </w:t>
      </w:r>
    </w:p>
    <w:p w14:paraId="12FB7EFD" w14:textId="3B9C3731" w:rsidR="00F32E13" w:rsidRPr="00DA753B" w:rsidRDefault="00F32E13" w:rsidP="00F32E13">
      <w:pPr>
        <w:rPr>
          <w:rFonts w:ascii="Lora" w:hAnsi="Lora"/>
          <w:b w:val="0"/>
          <w:bCs/>
          <w:color w:val="auto"/>
          <w:sz w:val="24"/>
          <w:szCs w:val="20"/>
        </w:rPr>
      </w:pPr>
      <w:r w:rsidRPr="00DA753B">
        <w:rPr>
          <w:rFonts w:ascii="Lora" w:hAnsi="Lora"/>
          <w:b w:val="0"/>
          <w:bCs/>
          <w:color w:val="auto"/>
          <w:sz w:val="24"/>
          <w:szCs w:val="20"/>
        </w:rPr>
        <w:t xml:space="preserve">Pour notre projet nous avons utilisé différents types de médias. Tout d’abord des fichiers textes pour les </w:t>
      </w:r>
      <w:r w:rsidR="00DA753B">
        <w:rPr>
          <w:rFonts w:ascii="Lora" w:hAnsi="Lora"/>
          <w:b w:val="0"/>
          <w:bCs/>
          <w:color w:val="auto"/>
          <w:sz w:val="24"/>
          <w:szCs w:val="20"/>
        </w:rPr>
        <w:t>R</w:t>
      </w:r>
      <w:r w:rsidRPr="00DA753B">
        <w:rPr>
          <w:rFonts w:ascii="Lora" w:hAnsi="Lora"/>
          <w:b w:val="0"/>
          <w:bCs/>
          <w:color w:val="auto"/>
          <w:sz w:val="24"/>
          <w:szCs w:val="20"/>
        </w:rPr>
        <w:t xml:space="preserve">eadme, ceux-ci sont écrits dans les notes d’un ordinateur. Cette manière de les présenter permet de mieux s’immerger dans l’histoire, en effet lire les notes de Nadem revient à rentrer dans son intimité et lire ses pensées. </w:t>
      </w:r>
    </w:p>
    <w:p w14:paraId="55437A03" w14:textId="77777777" w:rsidR="00F32E13" w:rsidRPr="00DA753B" w:rsidRDefault="00F32E13" w:rsidP="00F32E13">
      <w:pPr>
        <w:rPr>
          <w:rFonts w:ascii="Lora" w:hAnsi="Lora"/>
          <w:b w:val="0"/>
          <w:bCs/>
          <w:color w:val="auto"/>
          <w:sz w:val="24"/>
          <w:szCs w:val="20"/>
        </w:rPr>
      </w:pPr>
    </w:p>
    <w:p w14:paraId="18ACB795" w14:textId="4AE5E9DA" w:rsidR="00F32E13" w:rsidRPr="00DA753B" w:rsidRDefault="00F32E13" w:rsidP="00F32E13">
      <w:pPr>
        <w:rPr>
          <w:rFonts w:ascii="Lora" w:hAnsi="Lora"/>
          <w:b w:val="0"/>
          <w:bCs/>
          <w:color w:val="auto"/>
          <w:sz w:val="24"/>
          <w:szCs w:val="20"/>
        </w:rPr>
      </w:pPr>
      <w:r w:rsidRPr="00DA753B">
        <w:rPr>
          <w:rFonts w:ascii="Lora" w:hAnsi="Lora"/>
          <w:b w:val="0"/>
          <w:bCs/>
          <w:color w:val="auto"/>
          <w:sz w:val="24"/>
          <w:szCs w:val="20"/>
        </w:rPr>
        <w:t xml:space="preserve">Ensuite concernant les documents illustrant les conséquences nous avons utilisé différents types de média : des photos, un enregistrement audio, des vidéos, des captures d’écrans… Chaque souvenir modifié entraîne l’apparition de fichiers illustrant les </w:t>
      </w:r>
      <w:r w:rsidR="00DA753B" w:rsidRPr="00DA753B">
        <w:rPr>
          <w:rFonts w:ascii="Lora" w:hAnsi="Lora"/>
          <w:b w:val="0"/>
          <w:bCs/>
          <w:color w:val="auto"/>
          <w:sz w:val="24"/>
          <w:szCs w:val="20"/>
        </w:rPr>
        <w:t>conséquences que</w:t>
      </w:r>
      <w:r w:rsidRPr="00DA753B">
        <w:rPr>
          <w:rFonts w:ascii="Lora" w:hAnsi="Lora"/>
          <w:b w:val="0"/>
          <w:bCs/>
          <w:color w:val="auto"/>
          <w:sz w:val="24"/>
          <w:szCs w:val="20"/>
        </w:rPr>
        <w:t xml:space="preserve"> nous avons essayé de garder au format originel. En effet la capture d’écran de la vente de la raquette de tennis est une vraie annonce sur </w:t>
      </w:r>
      <w:r w:rsidR="00DA753B">
        <w:rPr>
          <w:rFonts w:ascii="Lora" w:hAnsi="Lora"/>
          <w:b w:val="0"/>
          <w:bCs/>
          <w:color w:val="auto"/>
          <w:sz w:val="24"/>
          <w:szCs w:val="20"/>
        </w:rPr>
        <w:t>L</w:t>
      </w:r>
      <w:r w:rsidRPr="00DA753B">
        <w:rPr>
          <w:rFonts w:ascii="Lora" w:hAnsi="Lora"/>
          <w:b w:val="0"/>
          <w:bCs/>
          <w:color w:val="auto"/>
          <w:sz w:val="24"/>
          <w:szCs w:val="20"/>
        </w:rPr>
        <w:t xml:space="preserve">eboncoin, l’ordonnance pour des antidépresseurs est basée sur une réelle ordonnance de médecin et ainsi de suite pour chaque document. </w:t>
      </w:r>
    </w:p>
    <w:p w14:paraId="350B9796" w14:textId="77777777" w:rsidR="00F32E13" w:rsidRPr="00DA753B" w:rsidRDefault="00F32E13" w:rsidP="00F32E13">
      <w:pPr>
        <w:rPr>
          <w:rFonts w:ascii="Lora" w:hAnsi="Lora"/>
          <w:b w:val="0"/>
          <w:bCs/>
          <w:color w:val="auto"/>
          <w:sz w:val="24"/>
          <w:szCs w:val="20"/>
        </w:rPr>
      </w:pPr>
      <w:r w:rsidRPr="00DA753B">
        <w:rPr>
          <w:rFonts w:ascii="Lora" w:hAnsi="Lora"/>
          <w:b w:val="0"/>
          <w:bCs/>
          <w:color w:val="auto"/>
          <w:sz w:val="24"/>
          <w:szCs w:val="20"/>
        </w:rPr>
        <w:t xml:space="preserve">Pour le souvenir de la famille il nous paraissait important de mettre des photos de familles cependant il était compliqué d’en trouver d’une même personne dans les différentes situations de notre histoire. Nous avons alors décidé d’utiliser le filtre Waterpixel de Gimp permettant de ne pas montrer de visages précis. De plus, le choix de </w:t>
      </w:r>
      <w:r w:rsidRPr="00DA753B">
        <w:rPr>
          <w:rFonts w:ascii="Lora" w:hAnsi="Lora"/>
          <w:b w:val="0"/>
          <w:bCs/>
          <w:color w:val="auto"/>
          <w:sz w:val="24"/>
          <w:szCs w:val="20"/>
        </w:rPr>
        <w:lastRenderedPageBreak/>
        <w:t xml:space="preserve">ne pas donner de visage à Nadem permet à l’utilisateur de mieux s’identifier, le personnage n’ayant pas une identité complète il est alors plus simple de rentrer dans sa peau. D’autre part, cette identité incomplète peut servir d’ouverture à l’imagination de l’utilisateur. Chacun imagine Nadem comme il le souhaite, chaque Nadem est alors différent. </w:t>
      </w:r>
    </w:p>
    <w:p w14:paraId="18C321C6" w14:textId="77777777" w:rsidR="00F32E13" w:rsidRDefault="00F32E13" w:rsidP="00F32E13"/>
    <w:p w14:paraId="10F358F6" w14:textId="23DA4085" w:rsidR="00F32E13" w:rsidRDefault="00DA753B" w:rsidP="00F32E13">
      <w:bookmarkStart w:id="11" w:name="_Toc105452622"/>
      <w:r>
        <w:rPr>
          <w:noProof/>
        </w:rPr>
        <mc:AlternateContent>
          <mc:Choice Requires="wps">
            <w:drawing>
              <wp:anchor distT="0" distB="0" distL="114300" distR="114300" simplePos="0" relativeHeight="251670528" behindDoc="1" locked="0" layoutInCell="1" allowOverlap="1" wp14:anchorId="06E9E4DE" wp14:editId="15C0D08F">
                <wp:simplePos x="0" y="0"/>
                <wp:positionH relativeFrom="column">
                  <wp:posOffset>756920</wp:posOffset>
                </wp:positionH>
                <wp:positionV relativeFrom="paragraph">
                  <wp:posOffset>3355975</wp:posOffset>
                </wp:positionV>
                <wp:extent cx="4852670" cy="635"/>
                <wp:effectExtent l="0" t="0" r="0" b="0"/>
                <wp:wrapTight wrapText="bothSides">
                  <wp:wrapPolygon edited="0">
                    <wp:start x="0" y="0"/>
                    <wp:lineTo x="0" y="21600"/>
                    <wp:lineTo x="21600" y="21600"/>
                    <wp:lineTo x="21600" y="0"/>
                  </wp:wrapPolygon>
                </wp:wrapTight>
                <wp:docPr id="22" name="Zone de texte 22"/>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2DD6C898" w14:textId="4E27AD50" w:rsidR="00DA753B" w:rsidRPr="00DA753B" w:rsidRDefault="00DA753B" w:rsidP="00DA753B">
                            <w:pPr>
                              <w:pStyle w:val="Lgende"/>
                              <w:jc w:val="center"/>
                              <w:rPr>
                                <w:b w:val="0"/>
                                <w:bCs/>
                                <w:noProof/>
                                <w:color w:val="auto"/>
                                <w:sz w:val="28"/>
                              </w:rPr>
                            </w:pPr>
                            <w:r w:rsidRPr="00DA753B">
                              <w:rPr>
                                <w:b w:val="0"/>
                                <w:bCs/>
                                <w:color w:val="auto"/>
                              </w:rPr>
                              <w:t xml:space="preserve">Figure </w:t>
                            </w:r>
                            <w:r w:rsidRPr="00DA753B">
                              <w:rPr>
                                <w:b w:val="0"/>
                                <w:bCs/>
                                <w:color w:val="auto"/>
                              </w:rPr>
                              <w:fldChar w:fldCharType="begin"/>
                            </w:r>
                            <w:r w:rsidRPr="00DA753B">
                              <w:rPr>
                                <w:b w:val="0"/>
                                <w:bCs/>
                                <w:color w:val="auto"/>
                              </w:rPr>
                              <w:instrText xml:space="preserve"> SEQ Figure \* ARABIC </w:instrText>
                            </w:r>
                            <w:r w:rsidRPr="00DA753B">
                              <w:rPr>
                                <w:b w:val="0"/>
                                <w:bCs/>
                                <w:color w:val="auto"/>
                              </w:rPr>
                              <w:fldChar w:fldCharType="separate"/>
                            </w:r>
                            <w:r w:rsidR="00325D8C">
                              <w:rPr>
                                <w:b w:val="0"/>
                                <w:bCs/>
                                <w:noProof/>
                                <w:color w:val="auto"/>
                              </w:rPr>
                              <w:t>1</w:t>
                            </w:r>
                            <w:r w:rsidRPr="00DA753B">
                              <w:rPr>
                                <w:b w:val="0"/>
                                <w:bCs/>
                                <w:color w:val="auto"/>
                              </w:rPr>
                              <w:fldChar w:fldCharType="end"/>
                            </w:r>
                            <w:r w:rsidRPr="00DA753B">
                              <w:rPr>
                                <w:b w:val="0"/>
                                <w:bCs/>
                                <w:color w:val="auto"/>
                              </w:rPr>
                              <w:t xml:space="preserve"> : Photo retouchée avec l'effet Waterpixels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9E4DE" id="Zone de texte 22" o:spid="_x0000_s1027" type="#_x0000_t202" style="position:absolute;margin-left:59.6pt;margin-top:264.25pt;width:382.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jt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25vp7D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" stroked="f">
                <v:textbox style="mso-fit-shape-to-text:t" inset="0,0,0,0">
                  <w:txbxContent>
                    <w:p w14:paraId="2DD6C898" w14:textId="4E27AD50" w:rsidR="00DA753B" w:rsidRPr="00DA753B" w:rsidRDefault="00DA753B" w:rsidP="00DA753B">
                      <w:pPr>
                        <w:pStyle w:val="Lgende"/>
                        <w:jc w:val="center"/>
                        <w:rPr>
                          <w:b w:val="0"/>
                          <w:bCs/>
                          <w:noProof/>
                          <w:color w:val="auto"/>
                          <w:sz w:val="28"/>
                        </w:rPr>
                      </w:pPr>
                      <w:r w:rsidRPr="00DA753B">
                        <w:rPr>
                          <w:b w:val="0"/>
                          <w:bCs/>
                          <w:color w:val="auto"/>
                        </w:rPr>
                        <w:t xml:space="preserve">Figure </w:t>
                      </w:r>
                      <w:r w:rsidRPr="00DA753B">
                        <w:rPr>
                          <w:b w:val="0"/>
                          <w:bCs/>
                          <w:color w:val="auto"/>
                        </w:rPr>
                        <w:fldChar w:fldCharType="begin"/>
                      </w:r>
                      <w:r w:rsidRPr="00DA753B">
                        <w:rPr>
                          <w:b w:val="0"/>
                          <w:bCs/>
                          <w:color w:val="auto"/>
                        </w:rPr>
                        <w:instrText xml:space="preserve"> SEQ Figure \* ARABIC </w:instrText>
                      </w:r>
                      <w:r w:rsidRPr="00DA753B">
                        <w:rPr>
                          <w:b w:val="0"/>
                          <w:bCs/>
                          <w:color w:val="auto"/>
                        </w:rPr>
                        <w:fldChar w:fldCharType="separate"/>
                      </w:r>
                      <w:r w:rsidR="00325D8C">
                        <w:rPr>
                          <w:b w:val="0"/>
                          <w:bCs/>
                          <w:noProof/>
                          <w:color w:val="auto"/>
                        </w:rPr>
                        <w:t>1</w:t>
                      </w:r>
                      <w:r w:rsidRPr="00DA753B">
                        <w:rPr>
                          <w:b w:val="0"/>
                          <w:bCs/>
                          <w:color w:val="auto"/>
                        </w:rPr>
                        <w:fldChar w:fldCharType="end"/>
                      </w:r>
                      <w:r w:rsidRPr="00DA753B">
                        <w:rPr>
                          <w:b w:val="0"/>
                          <w:bCs/>
                          <w:color w:val="auto"/>
                        </w:rPr>
                        <w:t xml:space="preserve"> : Photo retouchée avec l'effet Waterpixels</w:t>
                      </w:r>
                    </w:p>
                  </w:txbxContent>
                </v:textbox>
                <w10:wrap type="tight"/>
              </v:shape>
            </w:pict>
          </mc:Fallback>
        </mc:AlternateContent>
      </w:r>
      <w:r>
        <w:rPr>
          <w:b w:val="0"/>
          <w:noProof/>
        </w:rPr>
        <w:drawing>
          <wp:anchor distT="0" distB="0" distL="114300" distR="114300" simplePos="0" relativeHeight="251668480" behindDoc="1" locked="0" layoutInCell="1" allowOverlap="1" wp14:anchorId="70F828DE" wp14:editId="6480138C">
            <wp:simplePos x="0" y="0"/>
            <wp:positionH relativeFrom="margin">
              <wp:align>center</wp:align>
            </wp:positionH>
            <wp:positionV relativeFrom="paragraph">
              <wp:posOffset>18502</wp:posOffset>
            </wp:positionV>
            <wp:extent cx="4852988" cy="3281006"/>
            <wp:effectExtent l="0" t="0" r="5080" b="0"/>
            <wp:wrapTight wrapText="bothSides">
              <wp:wrapPolygon edited="0">
                <wp:start x="0" y="0"/>
                <wp:lineTo x="0" y="21449"/>
                <wp:lineTo x="21538" y="21449"/>
                <wp:lineTo x="21538" y="0"/>
                <wp:lineTo x="0" y="0"/>
              </wp:wrapPolygon>
            </wp:wrapTight>
            <wp:docPr id="2" name="image7.png" descr="Une image contenant herbe, ex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2" name="image7.png" descr="Une image contenant herbe, extérieur&#10;&#10;Description générée automatiquement"/>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852988" cy="3281006"/>
                    </a:xfrm>
                    <a:prstGeom prst="rect">
                      <a:avLst/>
                    </a:prstGeom>
                    <a:ln/>
                  </pic:spPr>
                </pic:pic>
              </a:graphicData>
            </a:graphic>
          </wp:anchor>
        </w:drawing>
      </w:r>
      <w:bookmarkEnd w:id="11"/>
    </w:p>
    <w:p w14:paraId="7911DB8E" w14:textId="66D2EC2C" w:rsidR="00F32E13" w:rsidRPr="009A42B5" w:rsidRDefault="00F32E13" w:rsidP="00F32E13">
      <w:pPr>
        <w:pStyle w:val="Titre1"/>
        <w:rPr>
          <w:rFonts w:cstheme="majorHAnsi"/>
          <w:bCs/>
          <w:sz w:val="48"/>
          <w:szCs w:val="28"/>
        </w:rPr>
      </w:pPr>
      <w:bookmarkStart w:id="12" w:name="_7ywqs8ldwnhr" w:colFirst="0" w:colLast="0"/>
      <w:bookmarkStart w:id="13" w:name="_Toc105452623"/>
      <w:bookmarkEnd w:id="12"/>
      <w:r w:rsidRPr="009A42B5">
        <w:rPr>
          <w:rFonts w:eastAsia="Lora" w:cstheme="majorHAnsi"/>
          <w:bCs/>
          <w:sz w:val="48"/>
          <w:szCs w:val="28"/>
        </w:rPr>
        <w:t>Formes et degrés d’interactivité :</w:t>
      </w:r>
      <w:bookmarkEnd w:id="13"/>
    </w:p>
    <w:p w14:paraId="3D20E04E" w14:textId="77777777" w:rsidR="00F32E13" w:rsidRPr="00325D8C" w:rsidRDefault="00F32E13" w:rsidP="00F32E13">
      <w:pPr>
        <w:ind w:firstLine="720"/>
        <w:rPr>
          <w:rFonts w:ascii="Lora" w:hAnsi="Lora"/>
          <w:b w:val="0"/>
          <w:bCs/>
          <w:color w:val="auto"/>
          <w:sz w:val="24"/>
          <w:szCs w:val="20"/>
        </w:rPr>
      </w:pPr>
      <w:r w:rsidRPr="00325D8C">
        <w:rPr>
          <w:rFonts w:ascii="Lora" w:eastAsia="Lora" w:hAnsi="Lora" w:cs="Lora"/>
          <w:b w:val="0"/>
          <w:bCs/>
          <w:color w:val="auto"/>
          <w:sz w:val="24"/>
          <w:szCs w:val="20"/>
        </w:rPr>
        <w:t>Notre jeu appelle à la manipulation de la part du lecteur, il n’est pas guidé et doit lui manipuler les fichiers pour faire apparaître le contenu.</w:t>
      </w:r>
    </w:p>
    <w:p w14:paraId="3149E4C8" w14:textId="77777777" w:rsidR="00F32E13" w:rsidRPr="00325D8C" w:rsidRDefault="00F32E13" w:rsidP="00F32E13">
      <w:pPr>
        <w:rPr>
          <w:rFonts w:ascii="Lora" w:hAnsi="Lora"/>
          <w:b w:val="0"/>
          <w:bCs/>
          <w:color w:val="auto"/>
          <w:sz w:val="24"/>
          <w:szCs w:val="20"/>
        </w:rPr>
      </w:pPr>
      <w:r w:rsidRPr="00325D8C">
        <w:rPr>
          <w:rFonts w:ascii="Lora" w:eastAsia="Lora" w:hAnsi="Lora" w:cs="Lora"/>
          <w:b w:val="0"/>
          <w:bCs/>
          <w:color w:val="auto"/>
          <w:sz w:val="24"/>
          <w:szCs w:val="20"/>
        </w:rPr>
        <w:t>Notre programme gère l’accès au contenu selon les actions du joueur. De plus même si l’interface paraît intuitive, le déroulé</w:t>
      </w:r>
      <w:r w:rsidRPr="00325D8C">
        <w:rPr>
          <w:rFonts w:ascii="Lora" w:hAnsi="Lora"/>
          <w:b w:val="0"/>
          <w:bCs/>
          <w:color w:val="auto"/>
          <w:sz w:val="24"/>
          <w:szCs w:val="20"/>
        </w:rPr>
        <w:t xml:space="preserve"> du </w:t>
      </w:r>
      <w:r w:rsidRPr="00325D8C">
        <w:rPr>
          <w:rFonts w:ascii="Lora" w:eastAsia="Lora" w:hAnsi="Lora" w:cs="Lora"/>
          <w:b w:val="0"/>
          <w:bCs/>
          <w:color w:val="auto"/>
          <w:sz w:val="24"/>
          <w:szCs w:val="20"/>
        </w:rPr>
        <w:t xml:space="preserve">jeu reste normalement opaque au joueur. </w:t>
      </w:r>
    </w:p>
    <w:p w14:paraId="7ADA9B54" w14:textId="21C56AD6" w:rsidR="00F32E13" w:rsidRPr="00325D8C" w:rsidRDefault="00F32E13" w:rsidP="00F32E13">
      <w:pPr>
        <w:rPr>
          <w:rFonts w:ascii="Lora" w:hAnsi="Lora"/>
          <w:b w:val="0"/>
          <w:bCs/>
          <w:color w:val="auto"/>
          <w:sz w:val="24"/>
          <w:szCs w:val="20"/>
        </w:rPr>
      </w:pPr>
      <w:r w:rsidRPr="00325D8C">
        <w:rPr>
          <w:rFonts w:ascii="Lora" w:eastAsia="Lora" w:hAnsi="Lora" w:cs="Lora"/>
          <w:b w:val="0"/>
          <w:bCs/>
          <w:color w:val="auto"/>
          <w:sz w:val="24"/>
          <w:szCs w:val="20"/>
        </w:rPr>
        <w:t xml:space="preserve">Si on se réfère aux formes d’interactivité vues en </w:t>
      </w:r>
      <w:r w:rsidR="00325D8C" w:rsidRPr="00325D8C">
        <w:rPr>
          <w:rFonts w:ascii="Lora" w:eastAsia="Lora" w:hAnsi="Lora" w:cs="Lora"/>
          <w:b w:val="0"/>
          <w:bCs/>
          <w:color w:val="auto"/>
          <w:sz w:val="24"/>
          <w:szCs w:val="20"/>
        </w:rPr>
        <w:t>cours</w:t>
      </w:r>
      <w:r w:rsidRPr="00325D8C">
        <w:rPr>
          <w:rFonts w:ascii="Lora" w:eastAsia="Lora" w:hAnsi="Lora" w:cs="Lora"/>
          <w:b w:val="0"/>
          <w:bCs/>
          <w:color w:val="auto"/>
          <w:sz w:val="24"/>
          <w:szCs w:val="20"/>
        </w:rPr>
        <w:t xml:space="preserve">, c’est une interactivité interne que notre jeu </w:t>
      </w:r>
      <w:r w:rsidR="00325D8C" w:rsidRPr="00325D8C">
        <w:rPr>
          <w:rFonts w:ascii="Lora" w:eastAsia="Lora" w:hAnsi="Lora" w:cs="Lora"/>
          <w:b w:val="0"/>
          <w:bCs/>
          <w:color w:val="auto"/>
          <w:sz w:val="24"/>
          <w:szCs w:val="20"/>
        </w:rPr>
        <w:t>propose :</w:t>
      </w:r>
      <w:r w:rsidRPr="00325D8C">
        <w:rPr>
          <w:rFonts w:ascii="Lora" w:eastAsia="Lora" w:hAnsi="Lora" w:cs="Lora"/>
          <w:b w:val="0"/>
          <w:bCs/>
          <w:color w:val="auto"/>
          <w:sz w:val="24"/>
          <w:szCs w:val="20"/>
        </w:rPr>
        <w:t xml:space="preserve"> le joueur se retrouve à la place du personnage principal face à sa propre conscience. On a voulu illustrer cette forme dès le début, lorsque l’utilisateur entre un mot de </w:t>
      </w:r>
      <w:r w:rsidR="00325D8C" w:rsidRPr="00325D8C">
        <w:rPr>
          <w:rFonts w:ascii="Lora" w:eastAsia="Lora" w:hAnsi="Lora" w:cs="Lora"/>
          <w:b w:val="0"/>
          <w:bCs/>
          <w:color w:val="auto"/>
          <w:sz w:val="24"/>
          <w:szCs w:val="20"/>
        </w:rPr>
        <w:t>passe :</w:t>
      </w:r>
      <w:r w:rsidRPr="00325D8C">
        <w:rPr>
          <w:rFonts w:ascii="Lora" w:eastAsia="Lora" w:hAnsi="Lora" w:cs="Lora"/>
          <w:b w:val="0"/>
          <w:bCs/>
          <w:color w:val="auto"/>
          <w:sz w:val="24"/>
          <w:szCs w:val="20"/>
        </w:rPr>
        <w:t xml:space="preserve"> il déverrouille l’ordinateur car le joueur est Nadem, nous voulions le faire entrer dans le personnage dès </w:t>
      </w:r>
      <w:r w:rsidRPr="00325D8C">
        <w:rPr>
          <w:rFonts w:ascii="Lora" w:hAnsi="Lora"/>
          <w:b w:val="0"/>
          <w:bCs/>
          <w:color w:val="auto"/>
          <w:sz w:val="24"/>
          <w:szCs w:val="20"/>
        </w:rPr>
        <w:t>ce premier instant,</w:t>
      </w:r>
      <w:r w:rsidRPr="00325D8C">
        <w:rPr>
          <w:rFonts w:ascii="Lora" w:eastAsia="Lora" w:hAnsi="Lora" w:cs="Lora"/>
          <w:b w:val="0"/>
          <w:bCs/>
          <w:color w:val="auto"/>
          <w:sz w:val="24"/>
          <w:szCs w:val="20"/>
        </w:rPr>
        <w:t xml:space="preserve"> qu’il s’identifie éventuellement.</w:t>
      </w:r>
    </w:p>
    <w:p w14:paraId="2F85DB14" w14:textId="77777777" w:rsidR="00F32E13" w:rsidRPr="00325D8C" w:rsidRDefault="00F32E13" w:rsidP="00F32E13">
      <w:pPr>
        <w:rPr>
          <w:rFonts w:ascii="Lora" w:hAnsi="Lora"/>
          <w:b w:val="0"/>
          <w:bCs/>
          <w:color w:val="auto"/>
          <w:sz w:val="24"/>
          <w:szCs w:val="20"/>
        </w:rPr>
      </w:pPr>
      <w:r w:rsidRPr="00325D8C">
        <w:rPr>
          <w:rFonts w:ascii="Lora" w:eastAsia="Lora" w:hAnsi="Lora" w:cs="Lora"/>
          <w:b w:val="0"/>
          <w:bCs/>
          <w:color w:val="auto"/>
          <w:sz w:val="24"/>
          <w:szCs w:val="20"/>
        </w:rPr>
        <w:t>Ensuite l’interactivité est surtout exploratoire dans le sens où le joueur ne modifie pas les données et n’en produit pas non plus, il explore et accède aux données seulement.</w:t>
      </w:r>
    </w:p>
    <w:p w14:paraId="3D3267F5" w14:textId="77777777" w:rsidR="00F32E13" w:rsidRPr="00325D8C" w:rsidRDefault="00F32E13" w:rsidP="00F32E13">
      <w:pPr>
        <w:rPr>
          <w:rFonts w:ascii="Lora" w:hAnsi="Lora"/>
          <w:b w:val="0"/>
          <w:bCs/>
          <w:color w:val="auto"/>
          <w:sz w:val="24"/>
          <w:szCs w:val="20"/>
        </w:rPr>
      </w:pPr>
    </w:p>
    <w:p w14:paraId="51CAE5BD" w14:textId="515DF635" w:rsidR="00F32E13" w:rsidRPr="00325D8C" w:rsidRDefault="00F32E13" w:rsidP="00F32E13">
      <w:pPr>
        <w:rPr>
          <w:rFonts w:ascii="Lora" w:hAnsi="Lora"/>
          <w:b w:val="0"/>
          <w:bCs/>
          <w:color w:val="auto"/>
          <w:sz w:val="24"/>
          <w:szCs w:val="20"/>
        </w:rPr>
      </w:pPr>
      <w:r w:rsidRPr="00325D8C">
        <w:rPr>
          <w:rFonts w:ascii="Lora" w:eastAsia="Lora" w:hAnsi="Lora" w:cs="Lora"/>
          <w:b w:val="0"/>
          <w:bCs/>
          <w:color w:val="auto"/>
          <w:sz w:val="24"/>
          <w:szCs w:val="20"/>
        </w:rPr>
        <w:t xml:space="preserve">Pour accéder au </w:t>
      </w:r>
      <w:r w:rsidRPr="00325D8C">
        <w:rPr>
          <w:rFonts w:ascii="Lora" w:hAnsi="Lora"/>
          <w:b w:val="0"/>
          <w:bCs/>
          <w:color w:val="auto"/>
          <w:sz w:val="24"/>
          <w:szCs w:val="20"/>
        </w:rPr>
        <w:t>contenu,</w:t>
      </w:r>
      <w:r w:rsidRPr="00325D8C">
        <w:rPr>
          <w:rFonts w:ascii="Lora" w:eastAsia="Lora" w:hAnsi="Lora" w:cs="Lora"/>
          <w:b w:val="0"/>
          <w:bCs/>
          <w:color w:val="auto"/>
          <w:sz w:val="24"/>
          <w:szCs w:val="20"/>
        </w:rPr>
        <w:t xml:space="preserve"> le joueur modifie les codes</w:t>
      </w:r>
      <w:r w:rsidRPr="00325D8C">
        <w:rPr>
          <w:rFonts w:ascii="Lora" w:hAnsi="Lora"/>
          <w:b w:val="0"/>
          <w:bCs/>
          <w:color w:val="auto"/>
          <w:sz w:val="24"/>
          <w:szCs w:val="20"/>
        </w:rPr>
        <w:t>.</w:t>
      </w:r>
      <w:r w:rsidRPr="00325D8C">
        <w:rPr>
          <w:rFonts w:ascii="Lora" w:eastAsia="Lora" w:hAnsi="Lora" w:cs="Lora"/>
          <w:b w:val="0"/>
          <w:bCs/>
          <w:color w:val="auto"/>
          <w:sz w:val="24"/>
          <w:szCs w:val="20"/>
        </w:rPr>
        <w:t xml:space="preserve"> </w:t>
      </w:r>
      <w:r w:rsidRPr="00325D8C">
        <w:rPr>
          <w:rFonts w:ascii="Lora" w:hAnsi="Lora"/>
          <w:b w:val="0"/>
          <w:bCs/>
          <w:color w:val="auto"/>
          <w:sz w:val="24"/>
          <w:szCs w:val="20"/>
        </w:rPr>
        <w:t>P</w:t>
      </w:r>
      <w:r w:rsidRPr="00325D8C">
        <w:rPr>
          <w:rFonts w:ascii="Lora" w:eastAsia="Lora" w:hAnsi="Lora" w:cs="Lora"/>
          <w:b w:val="0"/>
          <w:bCs/>
          <w:color w:val="auto"/>
          <w:sz w:val="24"/>
          <w:szCs w:val="20"/>
        </w:rPr>
        <w:t xml:space="preserve">our modifier les codes, afin de faciliter la tâche du joueur qui ne connaît pas forcément python, nous utilisons </w:t>
      </w:r>
      <w:r w:rsidR="00325D8C" w:rsidRPr="00325D8C">
        <w:rPr>
          <w:rFonts w:ascii="Lora" w:eastAsia="Lora" w:hAnsi="Lora" w:cs="Lora"/>
          <w:b w:val="0"/>
          <w:bCs/>
          <w:color w:val="auto"/>
          <w:sz w:val="24"/>
          <w:szCs w:val="20"/>
        </w:rPr>
        <w:t>des volets déroulants</w:t>
      </w:r>
      <w:r w:rsidRPr="00325D8C">
        <w:rPr>
          <w:rFonts w:ascii="Lora" w:eastAsia="Lora" w:hAnsi="Lora" w:cs="Lora"/>
          <w:b w:val="0"/>
          <w:bCs/>
          <w:color w:val="auto"/>
          <w:sz w:val="24"/>
          <w:szCs w:val="20"/>
        </w:rPr>
        <w:t xml:space="preserve"> présentant les différentes possibilités. Ces possibilités correspondent à des </w:t>
      </w:r>
      <w:r w:rsidRPr="00325D8C">
        <w:rPr>
          <w:rFonts w:ascii="Lora" w:eastAsia="Lora" w:hAnsi="Lora" w:cs="Lora"/>
          <w:b w:val="0"/>
          <w:bCs/>
          <w:color w:val="auto"/>
          <w:sz w:val="24"/>
          <w:szCs w:val="20"/>
        </w:rPr>
        <w:lastRenderedPageBreak/>
        <w:t>éléments du code python, comme la valeur de variable, influençant la suite de programme dans des boucles if et while par exemple.</w:t>
      </w:r>
    </w:p>
    <w:p w14:paraId="69FC7B27" w14:textId="0FCD9714" w:rsidR="00F32E13" w:rsidRPr="00325D8C" w:rsidRDefault="00F32E13" w:rsidP="00F32E13">
      <w:pPr>
        <w:rPr>
          <w:rFonts w:ascii="Lora" w:hAnsi="Lora"/>
          <w:b w:val="0"/>
          <w:bCs/>
          <w:color w:val="auto"/>
          <w:sz w:val="24"/>
          <w:szCs w:val="20"/>
        </w:rPr>
      </w:pPr>
      <w:r w:rsidRPr="00325D8C">
        <w:rPr>
          <w:rFonts w:ascii="Lora" w:hAnsi="Lora"/>
          <w:b w:val="0"/>
          <w:bCs/>
          <w:color w:val="auto"/>
          <w:sz w:val="24"/>
          <w:szCs w:val="20"/>
        </w:rPr>
        <w:t>On peut cependant faire les remarques que, bien que c</w:t>
      </w:r>
      <w:r w:rsidRPr="00325D8C">
        <w:rPr>
          <w:rFonts w:ascii="Lora" w:eastAsia="Lora" w:hAnsi="Lora" w:cs="Lora"/>
          <w:b w:val="0"/>
          <w:bCs/>
          <w:color w:val="auto"/>
          <w:sz w:val="24"/>
          <w:szCs w:val="20"/>
        </w:rPr>
        <w:t>e format ai</w:t>
      </w:r>
      <w:r w:rsidRPr="00325D8C">
        <w:rPr>
          <w:rFonts w:ascii="Lora" w:hAnsi="Lora"/>
          <w:b w:val="0"/>
          <w:bCs/>
          <w:color w:val="auto"/>
          <w:sz w:val="24"/>
          <w:szCs w:val="20"/>
        </w:rPr>
        <w:t>t</w:t>
      </w:r>
      <w:r w:rsidRPr="00325D8C">
        <w:rPr>
          <w:rFonts w:ascii="Lora" w:eastAsia="Lora" w:hAnsi="Lora" w:cs="Lora"/>
          <w:b w:val="0"/>
          <w:bCs/>
          <w:color w:val="auto"/>
          <w:sz w:val="24"/>
          <w:szCs w:val="20"/>
        </w:rPr>
        <w:t xml:space="preserve"> l’avantage d’être accessible par le plus grand nombre de personne, il peut cependant présenter des </w:t>
      </w:r>
      <w:r w:rsidR="00325D8C" w:rsidRPr="00325D8C">
        <w:rPr>
          <w:rFonts w:ascii="Lora" w:eastAsia="Lora" w:hAnsi="Lora" w:cs="Lora"/>
          <w:b w:val="0"/>
          <w:bCs/>
          <w:color w:val="auto"/>
          <w:sz w:val="24"/>
          <w:szCs w:val="20"/>
        </w:rPr>
        <w:t>désavantage</w:t>
      </w:r>
      <w:r w:rsidR="00325D8C">
        <w:rPr>
          <w:rFonts w:ascii="Lora" w:eastAsia="Lora" w:hAnsi="Lora" w:cs="Lora"/>
          <w:b w:val="0"/>
          <w:bCs/>
          <w:color w:val="auto"/>
          <w:sz w:val="24"/>
          <w:szCs w:val="20"/>
        </w:rPr>
        <w:t>s</w:t>
      </w:r>
      <w:r w:rsidR="00325D8C" w:rsidRPr="00325D8C">
        <w:rPr>
          <w:rFonts w:ascii="Lora" w:eastAsia="Lora" w:hAnsi="Lora" w:cs="Lora"/>
          <w:b w:val="0"/>
          <w:bCs/>
          <w:color w:val="auto"/>
          <w:sz w:val="24"/>
          <w:szCs w:val="20"/>
        </w:rPr>
        <w:t xml:space="preserve"> :</w:t>
      </w:r>
      <w:r w:rsidRPr="00325D8C">
        <w:rPr>
          <w:rFonts w:ascii="Lora" w:eastAsia="Lora" w:hAnsi="Lora" w:cs="Lora"/>
          <w:b w:val="0"/>
          <w:bCs/>
          <w:color w:val="auto"/>
          <w:sz w:val="24"/>
          <w:szCs w:val="20"/>
        </w:rPr>
        <w:t xml:space="preserve"> les joueurs pourraient faire abstrac</w:t>
      </w:r>
      <w:r w:rsidRPr="00325D8C">
        <w:rPr>
          <w:rFonts w:ascii="Lora" w:hAnsi="Lora"/>
          <w:b w:val="0"/>
          <w:bCs/>
          <w:color w:val="auto"/>
          <w:sz w:val="24"/>
          <w:szCs w:val="20"/>
        </w:rPr>
        <w:t xml:space="preserve">tion du code </w:t>
      </w:r>
      <w:r w:rsidR="00325D8C" w:rsidRPr="00325D8C">
        <w:rPr>
          <w:rFonts w:ascii="Lora" w:hAnsi="Lora"/>
          <w:b w:val="0"/>
          <w:bCs/>
          <w:color w:val="auto"/>
          <w:sz w:val="24"/>
          <w:szCs w:val="20"/>
        </w:rPr>
        <w:t>précédant</w:t>
      </w:r>
      <w:r w:rsidRPr="00325D8C">
        <w:rPr>
          <w:rFonts w:ascii="Lora" w:hAnsi="Lora"/>
          <w:b w:val="0"/>
          <w:bCs/>
          <w:color w:val="auto"/>
          <w:sz w:val="24"/>
          <w:szCs w:val="20"/>
        </w:rPr>
        <w:t xml:space="preserve"> et suivant les changements de variable, étant directement attirés et curieux de changer la valeur du panneau déroulant qui attire davantage le regard. De plus, cela peut éventuellement être moins stimulant et contraignant pour les personnes ayant déjà des co</w:t>
      </w:r>
      <w:r w:rsidRPr="00325D8C">
        <w:rPr>
          <w:rFonts w:ascii="Lora" w:eastAsia="Lora" w:hAnsi="Lora" w:cs="Lora"/>
          <w:b w:val="0"/>
          <w:bCs/>
          <w:color w:val="auto"/>
          <w:sz w:val="24"/>
          <w:szCs w:val="20"/>
        </w:rPr>
        <w:t xml:space="preserve">nnaissances en python. En contrepartie de l’intuitivité du format, l’interface perd aussi </w:t>
      </w:r>
      <w:r w:rsidRPr="00325D8C">
        <w:rPr>
          <w:rFonts w:ascii="Lora" w:hAnsi="Lora"/>
          <w:b w:val="0"/>
          <w:bCs/>
          <w:color w:val="auto"/>
          <w:sz w:val="24"/>
          <w:szCs w:val="20"/>
        </w:rPr>
        <w:t>éventuellement</w:t>
      </w:r>
      <w:r w:rsidRPr="00325D8C">
        <w:rPr>
          <w:rFonts w:ascii="Lora" w:eastAsia="Lora" w:hAnsi="Lora" w:cs="Lora"/>
          <w:b w:val="0"/>
          <w:bCs/>
          <w:color w:val="auto"/>
          <w:sz w:val="24"/>
          <w:szCs w:val="20"/>
        </w:rPr>
        <w:t xml:space="preserve"> en immersivité, le joueur n’écrivant pas directement de code.</w:t>
      </w:r>
      <w:r w:rsidR="00325D8C">
        <w:rPr>
          <w:rFonts w:ascii="Lora" w:eastAsia="Lora" w:hAnsi="Lora" w:cs="Lora"/>
          <w:b w:val="0"/>
          <w:bCs/>
          <w:color w:val="auto"/>
          <w:sz w:val="24"/>
          <w:szCs w:val="20"/>
        </w:rPr>
        <w:t xml:space="preserve"> </w:t>
      </w:r>
      <w:r w:rsidRPr="00325D8C">
        <w:rPr>
          <w:rFonts w:ascii="Lora" w:hAnsi="Lora"/>
          <w:b w:val="0"/>
          <w:bCs/>
          <w:color w:val="auto"/>
          <w:sz w:val="24"/>
          <w:szCs w:val="20"/>
        </w:rPr>
        <w:t>Ainsi, l</w:t>
      </w:r>
      <w:r w:rsidRPr="00325D8C">
        <w:rPr>
          <w:rFonts w:ascii="Lora" w:eastAsia="Lora" w:hAnsi="Lora" w:cs="Lora"/>
          <w:b w:val="0"/>
          <w:bCs/>
          <w:color w:val="auto"/>
          <w:sz w:val="24"/>
          <w:szCs w:val="20"/>
        </w:rPr>
        <w:t xml:space="preserve">e joueur jongle ensuite entre les différentes </w:t>
      </w:r>
      <w:r w:rsidR="00325D8C" w:rsidRPr="00325D8C">
        <w:rPr>
          <w:rFonts w:ascii="Lora" w:hAnsi="Lora"/>
          <w:b w:val="0"/>
          <w:bCs/>
          <w:color w:val="auto"/>
          <w:sz w:val="24"/>
          <w:szCs w:val="20"/>
        </w:rPr>
        <w:t>fenêtres :</w:t>
      </w:r>
      <w:r w:rsidRPr="00325D8C">
        <w:rPr>
          <w:rFonts w:ascii="Lora" w:eastAsia="Lora" w:hAnsi="Lora" w:cs="Lora"/>
          <w:b w:val="0"/>
          <w:bCs/>
          <w:color w:val="auto"/>
          <w:sz w:val="24"/>
          <w:szCs w:val="20"/>
        </w:rPr>
        <w:t xml:space="preserve"> le code et les différents documents.</w:t>
      </w:r>
    </w:p>
    <w:p w14:paraId="1AC2563A" w14:textId="77777777" w:rsidR="00F32E13" w:rsidRPr="00325D8C" w:rsidRDefault="00F32E13" w:rsidP="00F32E13">
      <w:pPr>
        <w:rPr>
          <w:rFonts w:ascii="Lora" w:hAnsi="Lora"/>
          <w:b w:val="0"/>
          <w:bCs/>
          <w:i/>
          <w:color w:val="auto"/>
          <w:sz w:val="24"/>
          <w:szCs w:val="20"/>
        </w:rPr>
      </w:pPr>
    </w:p>
    <w:p w14:paraId="2C72BD12" w14:textId="0258A1DE" w:rsidR="00F32E13" w:rsidRPr="00325D8C" w:rsidRDefault="00F32E13" w:rsidP="00F32E13">
      <w:pPr>
        <w:ind w:firstLine="720"/>
        <w:rPr>
          <w:rFonts w:ascii="Lora" w:hAnsi="Lora"/>
          <w:b w:val="0"/>
          <w:bCs/>
          <w:color w:val="auto"/>
          <w:sz w:val="24"/>
          <w:szCs w:val="20"/>
        </w:rPr>
      </w:pPr>
      <w:r w:rsidRPr="00325D8C">
        <w:rPr>
          <w:rFonts w:ascii="Lora" w:eastAsia="Lora" w:hAnsi="Lora" w:cs="Lora"/>
          <w:b w:val="0"/>
          <w:bCs/>
          <w:color w:val="auto"/>
          <w:sz w:val="24"/>
          <w:szCs w:val="20"/>
        </w:rPr>
        <w:t xml:space="preserve">Coder une interface </w:t>
      </w:r>
      <w:r w:rsidR="00DA753B" w:rsidRPr="00325D8C">
        <w:rPr>
          <w:rFonts w:ascii="Lora" w:eastAsia="Lora" w:hAnsi="Lora" w:cs="Lora"/>
          <w:b w:val="0"/>
          <w:bCs/>
          <w:color w:val="auto"/>
          <w:sz w:val="24"/>
          <w:szCs w:val="20"/>
        </w:rPr>
        <w:t>Windows</w:t>
      </w:r>
      <w:r w:rsidRPr="00325D8C">
        <w:rPr>
          <w:rFonts w:ascii="Lora" w:eastAsia="Lora" w:hAnsi="Lora" w:cs="Lora"/>
          <w:b w:val="0"/>
          <w:bCs/>
          <w:color w:val="auto"/>
          <w:sz w:val="24"/>
          <w:szCs w:val="20"/>
        </w:rPr>
        <w:t xml:space="preserve"> nous a amené à repenser comme l’interface </w:t>
      </w:r>
      <w:r w:rsidRPr="00325D8C">
        <w:rPr>
          <w:rFonts w:ascii="Lora" w:hAnsi="Lora"/>
          <w:b w:val="0"/>
          <w:bCs/>
          <w:color w:val="auto"/>
          <w:sz w:val="24"/>
          <w:szCs w:val="20"/>
        </w:rPr>
        <w:t>à la</w:t>
      </w:r>
      <w:r w:rsidRPr="00325D8C">
        <w:rPr>
          <w:rFonts w:ascii="Lora" w:eastAsia="Lora" w:hAnsi="Lora" w:cs="Lora"/>
          <w:b w:val="0"/>
          <w:bCs/>
          <w:color w:val="auto"/>
          <w:sz w:val="24"/>
          <w:szCs w:val="20"/>
        </w:rPr>
        <w:t xml:space="preserve">quelle nous sommes pourtant habituée </w:t>
      </w:r>
      <w:r w:rsidRPr="00325D8C">
        <w:rPr>
          <w:rFonts w:ascii="Lora" w:hAnsi="Lora"/>
          <w:b w:val="0"/>
          <w:bCs/>
          <w:color w:val="auto"/>
          <w:sz w:val="24"/>
          <w:szCs w:val="20"/>
        </w:rPr>
        <w:t>es</w:t>
      </w:r>
      <w:r w:rsidRPr="00325D8C">
        <w:rPr>
          <w:rFonts w:ascii="Lora" w:eastAsia="Lora" w:hAnsi="Lora" w:cs="Lora"/>
          <w:b w:val="0"/>
          <w:bCs/>
          <w:color w:val="auto"/>
          <w:sz w:val="24"/>
          <w:szCs w:val="20"/>
        </w:rPr>
        <w:t>t structurée. En effet, nous avons davantage fait attention à la manière dont elle était présentée po</w:t>
      </w:r>
      <w:r w:rsidRPr="00325D8C">
        <w:rPr>
          <w:rFonts w:ascii="Lora" w:hAnsi="Lora"/>
          <w:b w:val="0"/>
          <w:bCs/>
          <w:color w:val="auto"/>
          <w:sz w:val="24"/>
          <w:szCs w:val="20"/>
        </w:rPr>
        <w:t xml:space="preserve">ur se montrer la plus </w:t>
      </w:r>
      <w:r w:rsidRPr="00325D8C">
        <w:rPr>
          <w:rFonts w:ascii="Lora" w:eastAsia="Lora" w:hAnsi="Lora" w:cs="Lora"/>
          <w:b w:val="0"/>
          <w:bCs/>
          <w:color w:val="auto"/>
          <w:sz w:val="24"/>
          <w:szCs w:val="20"/>
        </w:rPr>
        <w:t>intuitive,</w:t>
      </w:r>
      <w:r w:rsidRPr="00325D8C">
        <w:rPr>
          <w:rFonts w:ascii="Lora" w:hAnsi="Lora"/>
          <w:b w:val="0"/>
          <w:bCs/>
          <w:color w:val="auto"/>
          <w:sz w:val="24"/>
          <w:szCs w:val="20"/>
        </w:rPr>
        <w:t xml:space="preserve"> </w:t>
      </w:r>
      <w:r w:rsidRPr="00325D8C">
        <w:rPr>
          <w:rFonts w:ascii="Lora" w:eastAsia="Lora" w:hAnsi="Lora" w:cs="Lora"/>
          <w:b w:val="0"/>
          <w:bCs/>
          <w:color w:val="auto"/>
          <w:sz w:val="24"/>
          <w:szCs w:val="20"/>
        </w:rPr>
        <w:t>’encourager l’interactivité</w:t>
      </w:r>
      <w:r w:rsidRPr="00325D8C">
        <w:rPr>
          <w:rFonts w:ascii="Lora" w:hAnsi="Lora"/>
          <w:b w:val="0"/>
          <w:bCs/>
          <w:color w:val="auto"/>
          <w:sz w:val="24"/>
          <w:szCs w:val="20"/>
        </w:rPr>
        <w:t>. En plus d’indiquer là où il y aurait des actions possibles, nous avons regardé</w:t>
      </w:r>
      <w:r w:rsidRPr="00325D8C">
        <w:rPr>
          <w:rFonts w:ascii="Lora" w:eastAsia="Lora" w:hAnsi="Lora" w:cs="Lora"/>
          <w:b w:val="0"/>
          <w:bCs/>
          <w:color w:val="auto"/>
          <w:sz w:val="24"/>
          <w:szCs w:val="20"/>
        </w:rPr>
        <w:t xml:space="preserve"> comment elle </w:t>
      </w:r>
      <w:r w:rsidRPr="00325D8C">
        <w:rPr>
          <w:rFonts w:ascii="Lora" w:hAnsi="Lora"/>
          <w:b w:val="0"/>
          <w:bCs/>
          <w:color w:val="auto"/>
          <w:sz w:val="24"/>
          <w:szCs w:val="20"/>
        </w:rPr>
        <w:t>communique</w:t>
      </w:r>
      <w:r w:rsidRPr="00325D8C">
        <w:rPr>
          <w:rFonts w:ascii="Lora" w:eastAsia="Lora" w:hAnsi="Lora" w:cs="Lora"/>
          <w:b w:val="0"/>
          <w:bCs/>
          <w:color w:val="auto"/>
          <w:sz w:val="24"/>
          <w:szCs w:val="20"/>
        </w:rPr>
        <w:t xml:space="preserve"> qu’il y a eu une interaction, comment le retour vers l</w:t>
      </w:r>
      <w:r w:rsidRPr="00325D8C">
        <w:rPr>
          <w:rFonts w:ascii="Lora" w:hAnsi="Lora"/>
          <w:b w:val="0"/>
          <w:bCs/>
          <w:color w:val="auto"/>
          <w:sz w:val="24"/>
          <w:szCs w:val="20"/>
        </w:rPr>
        <w:t>’utilisateur s’effectue.</w:t>
      </w:r>
    </w:p>
    <w:p w14:paraId="48CC38C0" w14:textId="3D7DDAC0" w:rsidR="00F32E13" w:rsidRPr="00325D8C" w:rsidRDefault="00F32E13" w:rsidP="00F32E13">
      <w:pPr>
        <w:rPr>
          <w:rFonts w:ascii="Lora" w:eastAsia="Lora" w:hAnsi="Lora" w:cs="Lora"/>
          <w:b w:val="0"/>
          <w:bCs/>
          <w:color w:val="auto"/>
          <w:sz w:val="24"/>
          <w:szCs w:val="20"/>
        </w:rPr>
      </w:pPr>
      <w:r w:rsidRPr="00325D8C">
        <w:rPr>
          <w:rFonts w:ascii="Lora" w:eastAsia="Lora" w:hAnsi="Lora" w:cs="Lora"/>
          <w:b w:val="0"/>
          <w:bCs/>
          <w:color w:val="auto"/>
          <w:sz w:val="24"/>
          <w:szCs w:val="20"/>
        </w:rPr>
        <w:t>Cela passe par des détails comme changer le curseur de la souris dès lors qu’on passe sur un élément sur lequel on peut interagir</w:t>
      </w:r>
      <w:r w:rsidRPr="00325D8C">
        <w:rPr>
          <w:rFonts w:ascii="Lora" w:hAnsi="Lora"/>
          <w:b w:val="0"/>
          <w:bCs/>
          <w:color w:val="auto"/>
          <w:sz w:val="24"/>
          <w:szCs w:val="20"/>
        </w:rPr>
        <w:t>, ou en a</w:t>
      </w:r>
      <w:r w:rsidRPr="00325D8C">
        <w:rPr>
          <w:rFonts w:ascii="Lora" w:eastAsia="Lora" w:hAnsi="Lora" w:cs="Lora"/>
          <w:b w:val="0"/>
          <w:bCs/>
          <w:color w:val="auto"/>
          <w:sz w:val="24"/>
          <w:szCs w:val="20"/>
        </w:rPr>
        <w:t>nimer</w:t>
      </w:r>
      <w:r w:rsidRPr="00325D8C">
        <w:rPr>
          <w:rFonts w:ascii="Lora" w:hAnsi="Lora"/>
          <w:b w:val="0"/>
          <w:bCs/>
          <w:color w:val="auto"/>
          <w:sz w:val="24"/>
          <w:szCs w:val="20"/>
        </w:rPr>
        <w:t xml:space="preserve"> et </w:t>
      </w:r>
      <w:r w:rsidRPr="00325D8C">
        <w:rPr>
          <w:rFonts w:ascii="Lora" w:eastAsia="Lora" w:hAnsi="Lora" w:cs="Lora"/>
          <w:b w:val="0"/>
          <w:bCs/>
          <w:color w:val="auto"/>
          <w:sz w:val="24"/>
          <w:szCs w:val="20"/>
        </w:rPr>
        <w:t>changer d</w:t>
      </w:r>
      <w:r w:rsidRPr="00325D8C">
        <w:rPr>
          <w:rFonts w:ascii="Lora" w:hAnsi="Lora"/>
          <w:b w:val="0"/>
          <w:bCs/>
          <w:color w:val="auto"/>
          <w:sz w:val="24"/>
          <w:szCs w:val="20"/>
        </w:rPr>
        <w:t>’apparence brièvement</w:t>
      </w:r>
      <w:r w:rsidRPr="00325D8C">
        <w:rPr>
          <w:rFonts w:ascii="Lora" w:eastAsia="Lora" w:hAnsi="Lora" w:cs="Lora"/>
          <w:b w:val="0"/>
          <w:bCs/>
          <w:color w:val="auto"/>
          <w:sz w:val="24"/>
          <w:szCs w:val="20"/>
        </w:rPr>
        <w:t xml:space="preserve"> les boutons lorsque l’utilisateur clique dessus.</w:t>
      </w:r>
    </w:p>
    <w:p w14:paraId="203DD317" w14:textId="77777777" w:rsidR="009A42B5" w:rsidRDefault="009A42B5" w:rsidP="00F32E13"/>
    <w:p w14:paraId="5C52B01D" w14:textId="13DA6C6A" w:rsidR="00F32E13" w:rsidRPr="009A42B5" w:rsidRDefault="00F32E13" w:rsidP="009A42B5">
      <w:pPr>
        <w:pStyle w:val="Titre1"/>
        <w:rPr>
          <w:bCs/>
          <w:sz w:val="48"/>
          <w:szCs w:val="28"/>
        </w:rPr>
      </w:pPr>
      <w:bookmarkStart w:id="14" w:name="_Toc105452624"/>
      <w:r w:rsidRPr="009A42B5">
        <w:rPr>
          <w:bCs/>
          <w:sz w:val="48"/>
          <w:szCs w:val="28"/>
        </w:rPr>
        <w:t>Choix graphiques et d’interface</w:t>
      </w:r>
      <w:bookmarkEnd w:id="14"/>
      <w:r w:rsidRPr="009A42B5">
        <w:rPr>
          <w:bCs/>
          <w:sz w:val="48"/>
          <w:szCs w:val="28"/>
        </w:rPr>
        <w:t xml:space="preserve"> </w:t>
      </w:r>
    </w:p>
    <w:p w14:paraId="6B3B279E" w14:textId="588B8FAE" w:rsidR="00F32E13" w:rsidRPr="00325D8C" w:rsidRDefault="00F32E13" w:rsidP="00F32E13">
      <w:pPr>
        <w:rPr>
          <w:rFonts w:ascii="Lora" w:hAnsi="Lora"/>
          <w:b w:val="0"/>
          <w:bCs/>
          <w:color w:val="auto"/>
          <w:sz w:val="24"/>
          <w:szCs w:val="20"/>
        </w:rPr>
      </w:pPr>
      <w:r w:rsidRPr="00325D8C">
        <w:rPr>
          <w:rFonts w:ascii="Lora" w:hAnsi="Lora"/>
          <w:b w:val="0"/>
          <w:bCs/>
          <w:color w:val="auto"/>
          <w:sz w:val="24"/>
          <w:szCs w:val="20"/>
        </w:rPr>
        <w:t xml:space="preserve">L’interface reprend les codes et graphismes d’une interface d'ordinateur similaire à un système sous </w:t>
      </w:r>
      <w:r w:rsidR="009A42B5" w:rsidRPr="00325D8C">
        <w:rPr>
          <w:rFonts w:ascii="Lora" w:hAnsi="Lora"/>
          <w:b w:val="0"/>
          <w:bCs/>
          <w:color w:val="auto"/>
          <w:sz w:val="24"/>
          <w:szCs w:val="20"/>
        </w:rPr>
        <w:t xml:space="preserve">Windows </w:t>
      </w:r>
      <w:r w:rsidRPr="00325D8C">
        <w:rPr>
          <w:rFonts w:ascii="Lora" w:hAnsi="Lora"/>
          <w:b w:val="0"/>
          <w:bCs/>
          <w:color w:val="auto"/>
          <w:sz w:val="24"/>
          <w:szCs w:val="20"/>
        </w:rPr>
        <w:t>:</w:t>
      </w:r>
    </w:p>
    <w:p w14:paraId="576BC57E" w14:textId="699BB8C5" w:rsidR="00F32E13" w:rsidRDefault="00F32E13" w:rsidP="00F32E13">
      <w:r>
        <w:rPr>
          <w:noProof/>
        </w:rPr>
        <w:drawing>
          <wp:anchor distT="0" distB="0" distL="114300" distR="114300" simplePos="0" relativeHeight="251671552" behindDoc="1" locked="0" layoutInCell="1" allowOverlap="1" wp14:anchorId="1809693D" wp14:editId="4AEDF17F">
            <wp:simplePos x="0" y="0"/>
            <wp:positionH relativeFrom="margin">
              <wp:posOffset>961390</wp:posOffset>
            </wp:positionH>
            <wp:positionV relativeFrom="paragraph">
              <wp:posOffset>25400</wp:posOffset>
            </wp:positionV>
            <wp:extent cx="4284980" cy="2661285"/>
            <wp:effectExtent l="0" t="0" r="1270" b="5715"/>
            <wp:wrapSquare wrapText="bothSides"/>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284980" cy="2661285"/>
                    </a:xfrm>
                    <a:prstGeom prst="rect">
                      <a:avLst/>
                    </a:prstGeom>
                    <a:ln/>
                  </pic:spPr>
                </pic:pic>
              </a:graphicData>
            </a:graphic>
            <wp14:sizeRelH relativeFrom="margin">
              <wp14:pctWidth>0</wp14:pctWidth>
            </wp14:sizeRelH>
            <wp14:sizeRelV relativeFrom="margin">
              <wp14:pctHeight>0</wp14:pctHeight>
            </wp14:sizeRelV>
          </wp:anchor>
        </w:drawing>
      </w:r>
    </w:p>
    <w:p w14:paraId="5C845E98" w14:textId="55AB6839" w:rsidR="00F32E13" w:rsidRDefault="00325D8C" w:rsidP="00F32E13">
      <w:pPr>
        <w:jc w:val="center"/>
      </w:pPr>
      <w:r>
        <w:rPr>
          <w:noProof/>
        </w:rPr>
        <mc:AlternateContent>
          <mc:Choice Requires="wps">
            <w:drawing>
              <wp:anchor distT="0" distB="0" distL="114300" distR="114300" simplePos="0" relativeHeight="251673600" behindDoc="0" locked="0" layoutInCell="1" allowOverlap="1" wp14:anchorId="423EA9B7" wp14:editId="4A7A5AF0">
                <wp:simplePos x="0" y="0"/>
                <wp:positionH relativeFrom="margin">
                  <wp:align>center</wp:align>
                </wp:positionH>
                <wp:positionV relativeFrom="paragraph">
                  <wp:posOffset>2469164</wp:posOffset>
                </wp:positionV>
                <wp:extent cx="3499485" cy="635"/>
                <wp:effectExtent l="0" t="0" r="5715"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3499485" cy="635"/>
                        </a:xfrm>
                        <a:prstGeom prst="rect">
                          <a:avLst/>
                        </a:prstGeom>
                        <a:solidFill>
                          <a:prstClr val="white"/>
                        </a:solidFill>
                        <a:ln>
                          <a:noFill/>
                        </a:ln>
                      </wps:spPr>
                      <wps:txbx>
                        <w:txbxContent>
                          <w:p w14:paraId="5563FC83" w14:textId="1999F286" w:rsidR="00325D8C" w:rsidRPr="00325D8C" w:rsidRDefault="00325D8C" w:rsidP="00325D8C">
                            <w:pPr>
                              <w:pStyle w:val="Lgende"/>
                              <w:jc w:val="center"/>
                              <w:rPr>
                                <w:noProof/>
                                <w:color w:val="auto"/>
                                <w:sz w:val="28"/>
                              </w:rPr>
                            </w:pPr>
                            <w:r w:rsidRPr="00325D8C">
                              <w:rPr>
                                <w:color w:val="auto"/>
                              </w:rPr>
                              <w:t xml:space="preserve">Figure </w:t>
                            </w:r>
                            <w:r w:rsidRPr="00325D8C">
                              <w:rPr>
                                <w:color w:val="auto"/>
                              </w:rPr>
                              <w:fldChar w:fldCharType="begin"/>
                            </w:r>
                            <w:r w:rsidRPr="00325D8C">
                              <w:rPr>
                                <w:color w:val="auto"/>
                              </w:rPr>
                              <w:instrText xml:space="preserve"> SEQ Figure \* ARABIC </w:instrText>
                            </w:r>
                            <w:r w:rsidRPr="00325D8C">
                              <w:rPr>
                                <w:color w:val="auto"/>
                              </w:rPr>
                              <w:fldChar w:fldCharType="separate"/>
                            </w:r>
                            <w:r w:rsidRPr="00325D8C">
                              <w:rPr>
                                <w:noProof/>
                                <w:color w:val="auto"/>
                              </w:rPr>
                              <w:t>2</w:t>
                            </w:r>
                            <w:r w:rsidRPr="00325D8C">
                              <w:rPr>
                                <w:color w:val="auto"/>
                              </w:rPr>
                              <w:fldChar w:fldCharType="end"/>
                            </w:r>
                            <w:r w:rsidRPr="00325D8C">
                              <w:rPr>
                                <w:color w:val="auto"/>
                              </w:rPr>
                              <w:t xml:space="preserve"> : Première version de l'interface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EA9B7" id="Zone de texte 23" o:spid="_x0000_s1028" type="#_x0000_t202" style="position:absolute;left:0;text-align:left;margin-left:0;margin-top:194.4pt;width:275.5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EjGwIAAD8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" stroked="f">
                <v:textbox style="mso-fit-shape-to-text:t" inset="0,0,0,0">
                  <w:txbxContent>
                    <w:p w14:paraId="5563FC83" w14:textId="1999F286" w:rsidR="00325D8C" w:rsidRPr="00325D8C" w:rsidRDefault="00325D8C" w:rsidP="00325D8C">
                      <w:pPr>
                        <w:pStyle w:val="Lgende"/>
                        <w:jc w:val="center"/>
                        <w:rPr>
                          <w:noProof/>
                          <w:color w:val="auto"/>
                          <w:sz w:val="28"/>
                        </w:rPr>
                      </w:pPr>
                      <w:r w:rsidRPr="00325D8C">
                        <w:rPr>
                          <w:color w:val="auto"/>
                        </w:rPr>
                        <w:t xml:space="preserve">Figure </w:t>
                      </w:r>
                      <w:r w:rsidRPr="00325D8C">
                        <w:rPr>
                          <w:color w:val="auto"/>
                        </w:rPr>
                        <w:fldChar w:fldCharType="begin"/>
                      </w:r>
                      <w:r w:rsidRPr="00325D8C">
                        <w:rPr>
                          <w:color w:val="auto"/>
                        </w:rPr>
                        <w:instrText xml:space="preserve"> SEQ Figure \* ARABIC </w:instrText>
                      </w:r>
                      <w:r w:rsidRPr="00325D8C">
                        <w:rPr>
                          <w:color w:val="auto"/>
                        </w:rPr>
                        <w:fldChar w:fldCharType="separate"/>
                      </w:r>
                      <w:r w:rsidRPr="00325D8C">
                        <w:rPr>
                          <w:noProof/>
                          <w:color w:val="auto"/>
                        </w:rPr>
                        <w:t>2</w:t>
                      </w:r>
                      <w:r w:rsidRPr="00325D8C">
                        <w:rPr>
                          <w:color w:val="auto"/>
                        </w:rPr>
                        <w:fldChar w:fldCharType="end"/>
                      </w:r>
                      <w:r w:rsidRPr="00325D8C">
                        <w:rPr>
                          <w:color w:val="auto"/>
                        </w:rPr>
                        <w:t xml:space="preserve"> : Première version de l'interface Windows</w:t>
                      </w:r>
                    </w:p>
                  </w:txbxContent>
                </v:textbox>
                <w10:wrap type="square" anchorx="margin"/>
              </v:shape>
            </w:pict>
          </mc:Fallback>
        </mc:AlternateContent>
      </w:r>
    </w:p>
    <w:p w14:paraId="5D2DD5AB" w14:textId="751CEFBA" w:rsidR="00F32E13" w:rsidRDefault="00325D8C" w:rsidP="00F32E13">
      <w:r>
        <w:rPr>
          <w:noProof/>
        </w:rPr>
        <w:lastRenderedPageBreak/>
        <mc:AlternateContent>
          <mc:Choice Requires="wps">
            <w:drawing>
              <wp:anchor distT="0" distB="0" distL="114300" distR="114300" simplePos="0" relativeHeight="251676672" behindDoc="0" locked="0" layoutInCell="1" allowOverlap="1" wp14:anchorId="4147FA0B" wp14:editId="083F01BB">
                <wp:simplePos x="0" y="0"/>
                <wp:positionH relativeFrom="column">
                  <wp:posOffset>1192530</wp:posOffset>
                </wp:positionH>
                <wp:positionV relativeFrom="paragraph">
                  <wp:posOffset>2731770</wp:posOffset>
                </wp:positionV>
                <wp:extent cx="380746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229D359E" w14:textId="3E5E3A83" w:rsidR="00325D8C" w:rsidRPr="00325D8C" w:rsidRDefault="00325D8C" w:rsidP="00325D8C">
                            <w:pPr>
                              <w:pStyle w:val="Lgende"/>
                              <w:jc w:val="center"/>
                              <w:rPr>
                                <w:noProof/>
                                <w:color w:val="auto"/>
                                <w:sz w:val="28"/>
                              </w:rPr>
                            </w:pPr>
                            <w:r w:rsidRPr="00325D8C">
                              <w:rPr>
                                <w:color w:val="auto"/>
                              </w:rPr>
                              <w:t xml:space="preserve">Figure </w:t>
                            </w:r>
                            <w:r w:rsidRPr="00325D8C">
                              <w:rPr>
                                <w:color w:val="auto"/>
                              </w:rPr>
                              <w:fldChar w:fldCharType="begin"/>
                            </w:r>
                            <w:r w:rsidRPr="00325D8C">
                              <w:rPr>
                                <w:color w:val="auto"/>
                              </w:rPr>
                              <w:instrText xml:space="preserve"> SEQ Figure \* ARABIC </w:instrText>
                            </w:r>
                            <w:r w:rsidRPr="00325D8C">
                              <w:rPr>
                                <w:color w:val="auto"/>
                              </w:rPr>
                              <w:fldChar w:fldCharType="separate"/>
                            </w:r>
                            <w:r w:rsidRPr="00325D8C">
                              <w:rPr>
                                <w:noProof/>
                                <w:color w:val="auto"/>
                              </w:rPr>
                              <w:t>3</w:t>
                            </w:r>
                            <w:r w:rsidRPr="00325D8C">
                              <w:rPr>
                                <w:color w:val="auto"/>
                              </w:rPr>
                              <w:fldChar w:fldCharType="end"/>
                            </w:r>
                            <w:r w:rsidRPr="00325D8C">
                              <w:rPr>
                                <w:color w:val="auto"/>
                              </w:rPr>
                              <w:t xml:space="preserve"> : Exemple d'interface pour l'explorateur de fichier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7FA0B" id="Zone de texte 24" o:spid="_x0000_s1029" type="#_x0000_t202" style="position:absolute;margin-left:93.9pt;margin-top:215.1pt;width:299.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P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nnj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" stroked="f">
                <v:textbox style="mso-fit-shape-to-text:t" inset="0,0,0,0">
                  <w:txbxContent>
                    <w:p w14:paraId="229D359E" w14:textId="3E5E3A83" w:rsidR="00325D8C" w:rsidRPr="00325D8C" w:rsidRDefault="00325D8C" w:rsidP="00325D8C">
                      <w:pPr>
                        <w:pStyle w:val="Lgende"/>
                        <w:jc w:val="center"/>
                        <w:rPr>
                          <w:noProof/>
                          <w:color w:val="auto"/>
                          <w:sz w:val="28"/>
                        </w:rPr>
                      </w:pPr>
                      <w:r w:rsidRPr="00325D8C">
                        <w:rPr>
                          <w:color w:val="auto"/>
                        </w:rPr>
                        <w:t xml:space="preserve">Figure </w:t>
                      </w:r>
                      <w:r w:rsidRPr="00325D8C">
                        <w:rPr>
                          <w:color w:val="auto"/>
                        </w:rPr>
                        <w:fldChar w:fldCharType="begin"/>
                      </w:r>
                      <w:r w:rsidRPr="00325D8C">
                        <w:rPr>
                          <w:color w:val="auto"/>
                        </w:rPr>
                        <w:instrText xml:space="preserve"> SEQ Figure \* ARABIC </w:instrText>
                      </w:r>
                      <w:r w:rsidRPr="00325D8C">
                        <w:rPr>
                          <w:color w:val="auto"/>
                        </w:rPr>
                        <w:fldChar w:fldCharType="separate"/>
                      </w:r>
                      <w:r w:rsidRPr="00325D8C">
                        <w:rPr>
                          <w:noProof/>
                          <w:color w:val="auto"/>
                        </w:rPr>
                        <w:t>3</w:t>
                      </w:r>
                      <w:r w:rsidRPr="00325D8C">
                        <w:rPr>
                          <w:color w:val="auto"/>
                        </w:rPr>
                        <w:fldChar w:fldCharType="end"/>
                      </w:r>
                      <w:r w:rsidRPr="00325D8C">
                        <w:rPr>
                          <w:color w:val="auto"/>
                        </w:rPr>
                        <w:t xml:space="preserve"> : Exemple d'interface pour l'explorateur de fichier</w:t>
                      </w:r>
                    </w:p>
                  </w:txbxContent>
                </v:textbox>
                <w10:wrap type="topAndBottom"/>
              </v:shape>
            </w:pict>
          </mc:Fallback>
        </mc:AlternateContent>
      </w:r>
      <w:r w:rsidR="00F32E13">
        <w:rPr>
          <w:noProof/>
        </w:rPr>
        <w:drawing>
          <wp:anchor distT="0" distB="0" distL="114300" distR="114300" simplePos="0" relativeHeight="251674624" behindDoc="0" locked="0" layoutInCell="1" allowOverlap="1" wp14:anchorId="5CF75C12" wp14:editId="36A6211F">
            <wp:simplePos x="0" y="0"/>
            <wp:positionH relativeFrom="column">
              <wp:posOffset>1193071</wp:posOffset>
            </wp:positionH>
            <wp:positionV relativeFrom="paragraph">
              <wp:posOffset>322</wp:posOffset>
            </wp:positionV>
            <wp:extent cx="3807460" cy="2674620"/>
            <wp:effectExtent l="0" t="0" r="2540" b="0"/>
            <wp:wrapTopAndBottom/>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807460" cy="2674620"/>
                    </a:xfrm>
                    <a:prstGeom prst="rect">
                      <a:avLst/>
                    </a:prstGeom>
                    <a:ln/>
                  </pic:spPr>
                </pic:pic>
              </a:graphicData>
            </a:graphic>
            <wp14:sizeRelH relativeFrom="margin">
              <wp14:pctWidth>0</wp14:pctWidth>
            </wp14:sizeRelH>
            <wp14:sizeRelV relativeFrom="margin">
              <wp14:pctHeight>0</wp14:pctHeight>
            </wp14:sizeRelV>
          </wp:anchor>
        </w:drawing>
      </w:r>
    </w:p>
    <w:p w14:paraId="3413EE6F" w14:textId="663D7846" w:rsidR="00F32E13" w:rsidRPr="00325D8C" w:rsidRDefault="00F32E13" w:rsidP="00F32E13">
      <w:pPr>
        <w:rPr>
          <w:rFonts w:ascii="Lora" w:hAnsi="Lora"/>
          <w:b w:val="0"/>
          <w:bCs/>
          <w:color w:val="auto"/>
          <w:sz w:val="24"/>
          <w:szCs w:val="20"/>
        </w:rPr>
      </w:pPr>
      <w:r w:rsidRPr="00325D8C">
        <w:rPr>
          <w:rFonts w:ascii="Lora" w:hAnsi="Lora"/>
          <w:b w:val="0"/>
          <w:bCs/>
          <w:color w:val="auto"/>
          <w:sz w:val="24"/>
          <w:szCs w:val="20"/>
        </w:rPr>
        <w:t>Il n’y a pas de style particulier donné à cette interface, l’objectif étant qu’elle soit la plus réaliste possible afin que le joueur puisse s'immerger dans le jeu et faire abstraction du fait qu’il se trouve en fait face à une page web. De plus, nous pensons qu’une interface classique, sans extravagance, bien organisée correspondait bien à la personnalité de Nadem.</w:t>
      </w:r>
    </w:p>
    <w:p w14:paraId="7BAEE7E5" w14:textId="77777777" w:rsidR="00F32E13" w:rsidRPr="00325D8C" w:rsidRDefault="00F32E13" w:rsidP="00F32E13">
      <w:pPr>
        <w:rPr>
          <w:rFonts w:ascii="Lora" w:hAnsi="Lora"/>
          <w:b w:val="0"/>
          <w:bCs/>
          <w:color w:val="auto"/>
          <w:sz w:val="24"/>
          <w:szCs w:val="20"/>
        </w:rPr>
      </w:pPr>
    </w:p>
    <w:p w14:paraId="000338A7" w14:textId="135803AE" w:rsidR="00F32E13" w:rsidRPr="00325D8C" w:rsidRDefault="00F32E13" w:rsidP="00F32E13">
      <w:pPr>
        <w:rPr>
          <w:rFonts w:ascii="Lora" w:hAnsi="Lora"/>
          <w:b w:val="0"/>
          <w:bCs/>
          <w:color w:val="auto"/>
          <w:sz w:val="24"/>
          <w:szCs w:val="20"/>
        </w:rPr>
      </w:pPr>
      <w:r w:rsidRPr="00325D8C">
        <w:rPr>
          <w:rFonts w:ascii="Lora" w:hAnsi="Lora"/>
          <w:b w:val="0"/>
          <w:bCs/>
          <w:color w:val="auto"/>
          <w:sz w:val="24"/>
          <w:szCs w:val="20"/>
        </w:rPr>
        <w:t xml:space="preserve">Pour les documents utilisés, la plupart des images n’ont pas reçu de modification visant à modifier leur style graphique, on les a </w:t>
      </w:r>
      <w:r w:rsidR="00F75616" w:rsidRPr="00325D8C">
        <w:rPr>
          <w:rFonts w:ascii="Lora" w:hAnsi="Lora"/>
          <w:b w:val="0"/>
          <w:bCs/>
          <w:color w:val="auto"/>
          <w:sz w:val="24"/>
          <w:szCs w:val="20"/>
        </w:rPr>
        <w:t>gardés</w:t>
      </w:r>
      <w:r w:rsidRPr="00325D8C">
        <w:rPr>
          <w:rFonts w:ascii="Lora" w:hAnsi="Lora"/>
          <w:b w:val="0"/>
          <w:bCs/>
          <w:color w:val="auto"/>
          <w:sz w:val="24"/>
          <w:szCs w:val="20"/>
        </w:rPr>
        <w:t xml:space="preserve"> brut pour qu’elles soient réalistes. Comme expliqué précédemment, les photographies de Nadem sont floutées grâce à un effet Waterpixel pour anonymiser le plus possible Nadem et ne faire ressortir que la situation et non les personnes qui sont dessus.</w:t>
      </w:r>
    </w:p>
    <w:p w14:paraId="16A106E8" w14:textId="77777777" w:rsidR="00F32E13" w:rsidRPr="00325D8C" w:rsidRDefault="00F32E13" w:rsidP="00F32E13">
      <w:pPr>
        <w:rPr>
          <w:rFonts w:ascii="Lora" w:hAnsi="Lora"/>
          <w:b w:val="0"/>
          <w:bCs/>
          <w:color w:val="auto"/>
          <w:sz w:val="24"/>
          <w:szCs w:val="20"/>
        </w:rPr>
      </w:pPr>
    </w:p>
    <w:p w14:paraId="3A92BA84" w14:textId="63790174" w:rsidR="00F32E13" w:rsidRDefault="00F32E13" w:rsidP="00F32E13">
      <w:pPr>
        <w:rPr>
          <w:rFonts w:ascii="Lora" w:hAnsi="Lora"/>
          <w:b w:val="0"/>
          <w:bCs/>
          <w:color w:val="auto"/>
          <w:sz w:val="24"/>
          <w:szCs w:val="20"/>
        </w:rPr>
      </w:pPr>
      <w:r w:rsidRPr="00325D8C">
        <w:rPr>
          <w:rFonts w:ascii="Lora" w:hAnsi="Lora"/>
          <w:b w:val="0"/>
          <w:bCs/>
          <w:color w:val="auto"/>
          <w:sz w:val="24"/>
          <w:szCs w:val="20"/>
        </w:rPr>
        <w:t>Pour plus de réalisme, l’interface illustré de nombreuses applications et actions disponibles sur un ordinateur cependant toutes ne sont pas fonctionnelles ce qui peut engendrer un sentiment de frustration pour l’utilisateur et de distance allant à l’encontre de l’immersion que nous cherchions à provoquer.</w:t>
      </w:r>
    </w:p>
    <w:p w14:paraId="3439BA19" w14:textId="77777777" w:rsidR="00325D8C" w:rsidRPr="00325D8C" w:rsidRDefault="00325D8C" w:rsidP="00F32E13">
      <w:pPr>
        <w:rPr>
          <w:rFonts w:ascii="Lora" w:hAnsi="Lora"/>
          <w:b w:val="0"/>
          <w:bCs/>
          <w:color w:val="auto"/>
          <w:sz w:val="24"/>
          <w:szCs w:val="20"/>
        </w:rPr>
      </w:pPr>
    </w:p>
    <w:p w14:paraId="2A0A1F27" w14:textId="77777777" w:rsidR="00F32E13" w:rsidRPr="009A42B5" w:rsidRDefault="00F32E13" w:rsidP="00F32E13">
      <w:pPr>
        <w:pStyle w:val="Titre1"/>
        <w:rPr>
          <w:rFonts w:cstheme="majorHAnsi"/>
          <w:bCs/>
          <w:sz w:val="48"/>
          <w:szCs w:val="28"/>
        </w:rPr>
      </w:pPr>
      <w:bookmarkStart w:id="15" w:name="_Toc105452625"/>
      <w:r w:rsidRPr="009A42B5">
        <w:rPr>
          <w:rFonts w:eastAsia="Lora" w:cstheme="majorHAnsi"/>
          <w:bCs/>
          <w:sz w:val="48"/>
          <w:szCs w:val="28"/>
        </w:rPr>
        <w:t>Choix techniques :</w:t>
      </w:r>
      <w:bookmarkEnd w:id="15"/>
    </w:p>
    <w:p w14:paraId="6159D802" w14:textId="12D7FE7A" w:rsidR="00F32E13" w:rsidRPr="00F75616" w:rsidRDefault="00F32E13" w:rsidP="00F32E13">
      <w:pPr>
        <w:ind w:firstLine="720"/>
        <w:rPr>
          <w:rFonts w:ascii="Lora" w:hAnsi="Lora"/>
          <w:b w:val="0"/>
          <w:bCs/>
          <w:color w:val="auto"/>
          <w:sz w:val="24"/>
          <w:szCs w:val="20"/>
        </w:rPr>
      </w:pPr>
      <w:r w:rsidRPr="00F75616">
        <w:rPr>
          <w:rFonts w:ascii="Lora" w:eastAsia="Lora" w:hAnsi="Lora" w:cs="Lora"/>
          <w:b w:val="0"/>
          <w:bCs/>
          <w:color w:val="auto"/>
          <w:sz w:val="24"/>
          <w:szCs w:val="20"/>
        </w:rPr>
        <w:t xml:space="preserve">Notre projet est en fait un </w:t>
      </w:r>
      <w:r w:rsidR="00F75616" w:rsidRPr="00F75616">
        <w:rPr>
          <w:rFonts w:ascii="Lora" w:eastAsia="Lora" w:hAnsi="Lora" w:cs="Lora"/>
          <w:b w:val="0"/>
          <w:bCs/>
          <w:color w:val="auto"/>
          <w:sz w:val="24"/>
          <w:szCs w:val="20"/>
        </w:rPr>
        <w:t>site :</w:t>
      </w:r>
      <w:r w:rsidRPr="00F75616">
        <w:rPr>
          <w:rFonts w:ascii="Lora" w:eastAsia="Lora" w:hAnsi="Lora" w:cs="Lora"/>
          <w:b w:val="0"/>
          <w:bCs/>
          <w:color w:val="auto"/>
          <w:sz w:val="24"/>
          <w:szCs w:val="20"/>
        </w:rPr>
        <w:t xml:space="preserve"> nous avons </w:t>
      </w:r>
      <w:r w:rsidRPr="00F75616">
        <w:rPr>
          <w:rFonts w:ascii="Lora" w:hAnsi="Lora"/>
          <w:b w:val="0"/>
          <w:bCs/>
          <w:color w:val="auto"/>
          <w:sz w:val="24"/>
          <w:szCs w:val="20"/>
        </w:rPr>
        <w:t>choisi</w:t>
      </w:r>
      <w:r w:rsidRPr="00F75616">
        <w:rPr>
          <w:rFonts w:ascii="Lora" w:eastAsia="Lora" w:hAnsi="Lora" w:cs="Lora"/>
          <w:b w:val="0"/>
          <w:bCs/>
          <w:color w:val="auto"/>
          <w:sz w:val="24"/>
          <w:szCs w:val="20"/>
        </w:rPr>
        <w:t xml:space="preserve"> d’utiliser du HTML pour la structuration, du CSS pour le design et d</w:t>
      </w:r>
      <w:r w:rsidRPr="00F75616">
        <w:rPr>
          <w:rFonts w:ascii="Lora" w:hAnsi="Lora"/>
          <w:b w:val="0"/>
          <w:bCs/>
          <w:color w:val="auto"/>
          <w:sz w:val="24"/>
          <w:szCs w:val="20"/>
        </w:rPr>
        <w:t xml:space="preserve">u Python </w:t>
      </w:r>
      <w:r w:rsidRPr="00F75616">
        <w:rPr>
          <w:rFonts w:ascii="Lora" w:eastAsia="Lora" w:hAnsi="Lora" w:cs="Lora"/>
          <w:b w:val="0"/>
          <w:bCs/>
          <w:color w:val="auto"/>
          <w:sz w:val="24"/>
          <w:szCs w:val="20"/>
        </w:rPr>
        <w:t xml:space="preserve">pour </w:t>
      </w:r>
      <w:r w:rsidRPr="00F75616">
        <w:rPr>
          <w:rFonts w:ascii="Lora" w:hAnsi="Lora"/>
          <w:b w:val="0"/>
          <w:bCs/>
          <w:color w:val="auto"/>
          <w:sz w:val="24"/>
          <w:szCs w:val="20"/>
        </w:rPr>
        <w:t>l'interactivité.</w:t>
      </w:r>
      <w:r w:rsidRPr="00F75616">
        <w:rPr>
          <w:rFonts w:ascii="Lora" w:eastAsia="Lora" w:hAnsi="Lora" w:cs="Lora"/>
          <w:b w:val="0"/>
          <w:bCs/>
          <w:color w:val="auto"/>
          <w:sz w:val="24"/>
          <w:szCs w:val="20"/>
        </w:rPr>
        <w:t xml:space="preserve"> Utiliser ces langages plutôt que Twine, qui était notre idée initiale, nous a permis d’avoir plus de flexibilité sur la présentation et l’affichage, principalement, cela nous a donné la possibilité de simuler une interface </w:t>
      </w:r>
      <w:r w:rsidR="00F75616" w:rsidRPr="00F75616">
        <w:rPr>
          <w:rFonts w:ascii="Lora" w:eastAsia="Lora" w:hAnsi="Lora" w:cs="Lora"/>
          <w:b w:val="0"/>
          <w:bCs/>
          <w:color w:val="auto"/>
          <w:sz w:val="24"/>
          <w:szCs w:val="20"/>
        </w:rPr>
        <w:t>Windows</w:t>
      </w:r>
      <w:r w:rsidRPr="00F75616">
        <w:rPr>
          <w:rFonts w:ascii="Lora" w:eastAsia="Lora" w:hAnsi="Lora" w:cs="Lora"/>
          <w:b w:val="0"/>
          <w:bCs/>
          <w:color w:val="auto"/>
          <w:sz w:val="24"/>
          <w:szCs w:val="20"/>
        </w:rPr>
        <w:t xml:space="preserve">. Cela nous a aussi permis d’avoir plus de </w:t>
      </w:r>
      <w:r w:rsidRPr="00F75616">
        <w:rPr>
          <w:rFonts w:ascii="Lora" w:eastAsia="Lora" w:hAnsi="Lora" w:cs="Lora"/>
          <w:b w:val="0"/>
          <w:bCs/>
          <w:color w:val="auto"/>
          <w:sz w:val="24"/>
          <w:szCs w:val="20"/>
        </w:rPr>
        <w:lastRenderedPageBreak/>
        <w:t>contrôle sur la manipulation des fichiers de codes que nous allions présenter à l’utilisateur.</w:t>
      </w:r>
      <w:r w:rsidRPr="00F75616">
        <w:rPr>
          <w:rFonts w:ascii="Lora" w:hAnsi="Lora"/>
          <w:b w:val="0"/>
          <w:bCs/>
          <w:color w:val="auto"/>
          <w:sz w:val="24"/>
          <w:szCs w:val="20"/>
        </w:rPr>
        <w:t xml:space="preserve"> Cette flexibilité était essentielle en vue de l’aspect atypique de notre projet. </w:t>
      </w:r>
    </w:p>
    <w:p w14:paraId="4EC0B172" w14:textId="77777777" w:rsidR="00F32E13" w:rsidRPr="00F75616" w:rsidRDefault="00F32E13" w:rsidP="00F32E13">
      <w:pPr>
        <w:ind w:firstLine="720"/>
        <w:rPr>
          <w:rFonts w:ascii="Lora" w:hAnsi="Lora"/>
          <w:b w:val="0"/>
          <w:bCs/>
          <w:color w:val="auto"/>
          <w:sz w:val="24"/>
          <w:szCs w:val="20"/>
        </w:rPr>
      </w:pPr>
    </w:p>
    <w:p w14:paraId="516451C2" w14:textId="55FB5C0D"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ab/>
        <w:t xml:space="preserve">C’est un choix de notre part de bloquer la plupart des fonctionnalités de l’interface </w:t>
      </w:r>
      <w:r w:rsidR="00F75616" w:rsidRPr="00F75616">
        <w:rPr>
          <w:rFonts w:ascii="Lora" w:hAnsi="Lora"/>
          <w:b w:val="0"/>
          <w:bCs/>
          <w:color w:val="auto"/>
          <w:sz w:val="24"/>
          <w:szCs w:val="20"/>
        </w:rPr>
        <w:t>Windows</w:t>
      </w:r>
      <w:r w:rsidRPr="00F75616">
        <w:rPr>
          <w:rFonts w:ascii="Lora" w:hAnsi="Lora"/>
          <w:b w:val="0"/>
          <w:bCs/>
          <w:color w:val="auto"/>
          <w:sz w:val="24"/>
          <w:szCs w:val="20"/>
        </w:rPr>
        <w:t>. Tout d’abord par simplicité parce que chaque nouvelle interactivité demande un certain temps de réflexion et de codage. Mais également parce que cela aurait probablement desservi notre jeu. En effet limiter les interactions est un moyen de guider intuitivement l’utilisateur sans pour autant lui indiquer quoi faire. Notre projet reste un jeu d’exploration certes, mais une exploration guidée.</w:t>
      </w:r>
    </w:p>
    <w:p w14:paraId="10A1562C" w14:textId="1079208E" w:rsidR="00F32E13" w:rsidRDefault="00F32E13" w:rsidP="00F32E13">
      <w:pPr>
        <w:rPr>
          <w:rFonts w:ascii="Lora" w:hAnsi="Lora"/>
          <w:b w:val="0"/>
          <w:bCs/>
          <w:color w:val="auto"/>
          <w:sz w:val="24"/>
          <w:szCs w:val="20"/>
        </w:rPr>
      </w:pPr>
    </w:p>
    <w:p w14:paraId="11E292D3" w14:textId="5C244C9B" w:rsidR="00F75616" w:rsidRDefault="00F75616" w:rsidP="00F32E13">
      <w:pPr>
        <w:rPr>
          <w:rFonts w:ascii="Lora" w:hAnsi="Lora"/>
          <w:b w:val="0"/>
          <w:bCs/>
          <w:color w:val="auto"/>
          <w:sz w:val="24"/>
          <w:szCs w:val="20"/>
        </w:rPr>
      </w:pPr>
    </w:p>
    <w:p w14:paraId="779BCC2B" w14:textId="77777777" w:rsidR="00F75616" w:rsidRPr="00F75616" w:rsidRDefault="00F75616" w:rsidP="00F32E13">
      <w:pPr>
        <w:rPr>
          <w:rFonts w:ascii="Lora" w:hAnsi="Lora"/>
          <w:b w:val="0"/>
          <w:bCs/>
          <w:color w:val="auto"/>
          <w:sz w:val="24"/>
          <w:szCs w:val="20"/>
        </w:rPr>
      </w:pPr>
    </w:p>
    <w:p w14:paraId="474FD0E7" w14:textId="5E76D93F" w:rsidR="009A42B5" w:rsidRDefault="00F32E13" w:rsidP="00F32E13">
      <w:pPr>
        <w:pStyle w:val="Titre1"/>
        <w:rPr>
          <w:rFonts w:eastAsia="Lora" w:cstheme="majorHAnsi"/>
          <w:b w:val="0"/>
          <w:sz w:val="22"/>
          <w:szCs w:val="12"/>
          <w:u w:val="single"/>
        </w:rPr>
      </w:pPr>
      <w:bookmarkStart w:id="16" w:name="_1pgxc7jrozeq" w:colFirst="0" w:colLast="0"/>
      <w:bookmarkStart w:id="17" w:name="_Toc105452626"/>
      <w:bookmarkEnd w:id="16"/>
      <w:r w:rsidRPr="009A42B5">
        <w:rPr>
          <w:rFonts w:eastAsia="Lora" w:cstheme="majorHAnsi"/>
          <w:b w:val="0"/>
          <w:u w:val="single"/>
        </w:rPr>
        <w:t>Scénario :</w:t>
      </w:r>
      <w:bookmarkEnd w:id="17"/>
    </w:p>
    <w:p w14:paraId="733A7B53" w14:textId="77A1A893" w:rsidR="00F32E13" w:rsidRPr="009A42B5" w:rsidRDefault="00F32E13" w:rsidP="009A42B5">
      <w:pPr>
        <w:jc w:val="both"/>
        <w:rPr>
          <w:rFonts w:asciiTheme="majorHAnsi" w:hAnsiTheme="majorHAnsi" w:cstheme="majorHAnsi"/>
          <w:iCs/>
          <w:sz w:val="48"/>
          <w:szCs w:val="48"/>
        </w:rPr>
      </w:pPr>
      <w:r w:rsidRPr="009A42B5">
        <w:rPr>
          <w:rFonts w:asciiTheme="majorHAnsi" w:hAnsiTheme="majorHAnsi" w:cstheme="majorHAnsi"/>
          <w:iCs/>
          <w:sz w:val="48"/>
          <w:szCs w:val="48"/>
        </w:rPr>
        <w:t>Présentation générale</w:t>
      </w:r>
    </w:p>
    <w:p w14:paraId="259A26ED" w14:textId="4DCE7F56"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Comme expliqué précédemment, n</w:t>
      </w:r>
      <w:r w:rsidRPr="00F75616">
        <w:rPr>
          <w:rFonts w:ascii="Lora" w:eastAsia="Lora" w:hAnsi="Lora" w:cs="Lora"/>
          <w:b w:val="0"/>
          <w:bCs/>
          <w:color w:val="auto"/>
          <w:sz w:val="24"/>
          <w:szCs w:val="20"/>
        </w:rPr>
        <w:t xml:space="preserve">otre projet se déroule autour du personnage de Nadem, un informaticien de 32 ans dont la majeure partie du quotidien consiste à s’asseoir devant son ordinateur et à coder. Il a une vie toute tracée, qu’il qualifierait sûrement de banale si on pouvait lui demander. Cependant, voilà, aujourd’hui il se projette de plus en plus avec son fiancé, Alev, qu’il connaît depuis le </w:t>
      </w:r>
      <w:r w:rsidR="00F75616" w:rsidRPr="00F75616">
        <w:rPr>
          <w:rFonts w:ascii="Lora" w:eastAsia="Lora" w:hAnsi="Lora" w:cs="Lora"/>
          <w:b w:val="0"/>
          <w:bCs/>
          <w:color w:val="auto"/>
          <w:sz w:val="24"/>
          <w:szCs w:val="20"/>
        </w:rPr>
        <w:t>lycée :</w:t>
      </w:r>
      <w:r w:rsidRPr="00F75616">
        <w:rPr>
          <w:rFonts w:ascii="Lora" w:eastAsia="Lora" w:hAnsi="Lora" w:cs="Lora"/>
          <w:b w:val="0"/>
          <w:bCs/>
          <w:color w:val="auto"/>
          <w:sz w:val="24"/>
          <w:szCs w:val="20"/>
        </w:rPr>
        <w:t xml:space="preserve"> se pacser, acheter une maison, adopter…</w:t>
      </w:r>
    </w:p>
    <w:p w14:paraId="25D40AAC" w14:textId="539BA395" w:rsidR="00F32E13" w:rsidRPr="00F75616" w:rsidRDefault="00F32E13" w:rsidP="00F32E13">
      <w:pPr>
        <w:rPr>
          <w:rFonts w:ascii="Lora" w:hAnsi="Lora"/>
          <w:b w:val="0"/>
          <w:bCs/>
          <w:color w:val="auto"/>
          <w:sz w:val="24"/>
          <w:szCs w:val="20"/>
        </w:rPr>
      </w:pPr>
      <w:r w:rsidRPr="00F75616">
        <w:rPr>
          <w:rFonts w:ascii="Lora" w:eastAsia="Lora" w:hAnsi="Lora" w:cs="Lora"/>
          <w:b w:val="0"/>
          <w:bCs/>
          <w:color w:val="auto"/>
          <w:sz w:val="24"/>
          <w:szCs w:val="20"/>
        </w:rPr>
        <w:t xml:space="preserve">Il prend soudainement conscience que sa vie, son quotidien si bien réglé, sont sur le point de prendre un tournant, il prend conscience du temps qui passe, du temps à venir et surtout du temps passé… D’où son </w:t>
      </w:r>
      <w:r w:rsidR="00F75616" w:rsidRPr="00F75616">
        <w:rPr>
          <w:rFonts w:ascii="Lora" w:eastAsia="Lora" w:hAnsi="Lora" w:cs="Lora"/>
          <w:b w:val="0"/>
          <w:bCs/>
          <w:color w:val="auto"/>
          <w:sz w:val="24"/>
          <w:szCs w:val="20"/>
        </w:rPr>
        <w:t>questionnement :</w:t>
      </w:r>
      <w:r w:rsidRPr="00F75616">
        <w:rPr>
          <w:rFonts w:ascii="Lora" w:eastAsia="Lora" w:hAnsi="Lora" w:cs="Lora"/>
          <w:b w:val="0"/>
          <w:bCs/>
          <w:color w:val="auto"/>
          <w:sz w:val="24"/>
          <w:szCs w:val="20"/>
        </w:rPr>
        <w:t xml:space="preserve"> et s’il en avait été autrement ? autrement concernant sa famille, le sport, ses relations, ses voyages, son travail…</w:t>
      </w:r>
    </w:p>
    <w:p w14:paraId="52AA2147" w14:textId="77777777" w:rsidR="00F32E13" w:rsidRPr="00F75616" w:rsidRDefault="00F32E13" w:rsidP="00F32E13">
      <w:pPr>
        <w:rPr>
          <w:rFonts w:ascii="Lora" w:hAnsi="Lora"/>
          <w:b w:val="0"/>
          <w:bCs/>
          <w:color w:val="auto"/>
          <w:sz w:val="24"/>
          <w:szCs w:val="20"/>
        </w:rPr>
      </w:pPr>
    </w:p>
    <w:p w14:paraId="63CB94DB" w14:textId="77777777" w:rsidR="00F32E13" w:rsidRPr="00F75616" w:rsidRDefault="00F32E13" w:rsidP="00F32E13">
      <w:pPr>
        <w:rPr>
          <w:rFonts w:ascii="Lora" w:hAnsi="Lora"/>
          <w:b w:val="0"/>
          <w:bCs/>
          <w:color w:val="auto"/>
          <w:sz w:val="24"/>
          <w:szCs w:val="20"/>
        </w:rPr>
      </w:pPr>
      <w:r w:rsidRPr="00F75616">
        <w:rPr>
          <w:rFonts w:ascii="Lora" w:eastAsia="Lora" w:hAnsi="Lora" w:cs="Lora"/>
          <w:b w:val="0"/>
          <w:bCs/>
          <w:color w:val="auto"/>
          <w:sz w:val="24"/>
          <w:szCs w:val="20"/>
        </w:rPr>
        <w:t>Ainsi, dans notre histoire, l</w:t>
      </w:r>
      <w:r w:rsidRPr="00F75616">
        <w:rPr>
          <w:rFonts w:ascii="Lora" w:hAnsi="Lora"/>
          <w:b w:val="0"/>
          <w:bCs/>
          <w:color w:val="auto"/>
          <w:sz w:val="24"/>
          <w:szCs w:val="20"/>
        </w:rPr>
        <w:t>’utilisateur joue le rôle de Nadem en ayant accès à son ordinateur et tous les fichiers associés à ses souvenirs, il constate</w:t>
      </w:r>
      <w:r w:rsidRPr="00F75616">
        <w:rPr>
          <w:rFonts w:ascii="Lora" w:eastAsia="Lora" w:hAnsi="Lora" w:cs="Lora"/>
          <w:b w:val="0"/>
          <w:bCs/>
          <w:color w:val="auto"/>
          <w:sz w:val="24"/>
          <w:szCs w:val="20"/>
        </w:rPr>
        <w:t xml:space="preserve"> alors comment le cours des événements aurait pu être bien différent</w:t>
      </w:r>
      <w:r w:rsidRPr="00F75616">
        <w:rPr>
          <w:rFonts w:ascii="Lora" w:hAnsi="Lora"/>
          <w:b w:val="0"/>
          <w:bCs/>
          <w:color w:val="auto"/>
          <w:sz w:val="24"/>
          <w:szCs w:val="20"/>
        </w:rPr>
        <w:t>. C</w:t>
      </w:r>
      <w:r w:rsidRPr="00F75616">
        <w:rPr>
          <w:rFonts w:ascii="Lora" w:eastAsia="Lora" w:hAnsi="Lora" w:cs="Lora"/>
          <w:b w:val="0"/>
          <w:bCs/>
          <w:color w:val="auto"/>
          <w:sz w:val="24"/>
          <w:szCs w:val="20"/>
        </w:rPr>
        <w:t xml:space="preserve">haque contexte et situation </w:t>
      </w:r>
      <w:r w:rsidRPr="00F75616">
        <w:rPr>
          <w:rFonts w:ascii="Lora" w:hAnsi="Lora"/>
          <w:b w:val="0"/>
          <w:bCs/>
          <w:color w:val="auto"/>
          <w:sz w:val="24"/>
          <w:szCs w:val="20"/>
        </w:rPr>
        <w:t xml:space="preserve">seront </w:t>
      </w:r>
      <w:r w:rsidRPr="00F75616">
        <w:rPr>
          <w:rFonts w:ascii="Lora" w:eastAsia="Lora" w:hAnsi="Lora" w:cs="Lora"/>
          <w:b w:val="0"/>
          <w:bCs/>
          <w:color w:val="auto"/>
          <w:sz w:val="24"/>
          <w:szCs w:val="20"/>
        </w:rPr>
        <w:t xml:space="preserve">décrits dans </w:t>
      </w:r>
      <w:r w:rsidRPr="00F75616">
        <w:rPr>
          <w:rFonts w:ascii="Lora" w:hAnsi="Lora"/>
          <w:b w:val="0"/>
          <w:bCs/>
          <w:color w:val="auto"/>
          <w:sz w:val="24"/>
          <w:szCs w:val="20"/>
        </w:rPr>
        <w:t>les</w:t>
      </w:r>
      <w:r w:rsidRPr="00F75616">
        <w:rPr>
          <w:rFonts w:ascii="Lora" w:eastAsia="Lora" w:hAnsi="Lora" w:cs="Lora"/>
          <w:b w:val="0"/>
          <w:bCs/>
          <w:color w:val="auto"/>
          <w:sz w:val="24"/>
          <w:szCs w:val="20"/>
        </w:rPr>
        <w:t xml:space="preserve"> souvenirs présentés dans la partie suivante.</w:t>
      </w:r>
    </w:p>
    <w:p w14:paraId="141A7D43" w14:textId="77777777" w:rsidR="00F32E13" w:rsidRPr="00F75616" w:rsidRDefault="00F32E13" w:rsidP="00F32E13">
      <w:pPr>
        <w:rPr>
          <w:rFonts w:ascii="Lora" w:hAnsi="Lora"/>
          <w:b w:val="0"/>
          <w:bCs/>
          <w:color w:val="auto"/>
          <w:sz w:val="24"/>
          <w:szCs w:val="20"/>
        </w:rPr>
      </w:pPr>
    </w:p>
    <w:p w14:paraId="574435CD" w14:textId="77777777"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Dans un premier temps, la narration passe par le code, ce qui constitue une des caractéristiques principales de notre projet. Ensuite, la narration est réalisée d’une manière plus subtile. En effet, les documents changent en fonction des choix faits dans le code, ils viennent alors illustrer les conséquences des décisions tout en laissant place à l’interprétation de l’utilisateur.</w:t>
      </w:r>
    </w:p>
    <w:p w14:paraId="6ED0D7BB" w14:textId="77777777" w:rsidR="00F32E13" w:rsidRPr="00F75616" w:rsidRDefault="00F32E13" w:rsidP="00F32E13">
      <w:pPr>
        <w:rPr>
          <w:rFonts w:ascii="Lora" w:hAnsi="Lora"/>
          <w:b w:val="0"/>
          <w:bCs/>
          <w:i/>
          <w:color w:val="auto"/>
          <w:sz w:val="24"/>
          <w:szCs w:val="20"/>
        </w:rPr>
      </w:pPr>
    </w:p>
    <w:p w14:paraId="26B6EE50" w14:textId="21A6A329" w:rsidR="00F32E13" w:rsidRPr="009A42B5" w:rsidRDefault="00F32E13" w:rsidP="009A42B5">
      <w:pPr>
        <w:pStyle w:val="Titre2"/>
        <w:rPr>
          <w:rFonts w:asciiTheme="majorHAnsi" w:hAnsiTheme="majorHAnsi" w:cstheme="majorHAnsi"/>
          <w:b/>
          <w:bCs/>
          <w:iCs/>
          <w:sz w:val="48"/>
          <w:szCs w:val="48"/>
        </w:rPr>
      </w:pPr>
      <w:bookmarkStart w:id="18" w:name="_Toc105452627"/>
      <w:r w:rsidRPr="009A42B5">
        <w:rPr>
          <w:rFonts w:asciiTheme="majorHAnsi" w:hAnsiTheme="majorHAnsi" w:cstheme="majorHAnsi"/>
          <w:b/>
          <w:bCs/>
          <w:iCs/>
          <w:sz w:val="48"/>
          <w:szCs w:val="48"/>
        </w:rPr>
        <w:lastRenderedPageBreak/>
        <w:t>Début du jeu :</w:t>
      </w:r>
      <w:bookmarkEnd w:id="18"/>
      <w:r w:rsidRPr="009A42B5">
        <w:rPr>
          <w:rFonts w:asciiTheme="majorHAnsi" w:hAnsiTheme="majorHAnsi" w:cstheme="majorHAnsi"/>
          <w:b/>
          <w:bCs/>
          <w:iCs/>
          <w:sz w:val="48"/>
          <w:szCs w:val="48"/>
        </w:rPr>
        <w:t xml:space="preserve"> </w:t>
      </w:r>
    </w:p>
    <w:p w14:paraId="52E137FF" w14:textId="77777777" w:rsidR="00F32E13" w:rsidRPr="00F75616" w:rsidRDefault="00F32E13" w:rsidP="00F32E13">
      <w:pPr>
        <w:rPr>
          <w:rFonts w:ascii="Lora" w:hAnsi="Lora"/>
          <w:u w:val="single"/>
        </w:rPr>
      </w:pPr>
      <w:r w:rsidRPr="00F75616">
        <w:rPr>
          <w:rFonts w:ascii="Lora" w:hAnsi="Lora"/>
          <w:u w:val="single"/>
        </w:rPr>
        <w:t>Intro…spection du personnage</w:t>
      </w:r>
    </w:p>
    <w:p w14:paraId="252E0FAC" w14:textId="77777777" w:rsidR="00F32E13" w:rsidRDefault="00F32E13" w:rsidP="00F32E13"/>
    <w:p w14:paraId="16E1CB8B" w14:textId="0BE8AFB8"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Moi, c’est Nadem, j’ai 32 ans, je suis informaticien, je passe d'ailleurs le plus clair de mon temps à coder devant mon ordinateur. </w:t>
      </w:r>
    </w:p>
    <w:p w14:paraId="10FBBFD6" w14:textId="78A9EB13"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J’ai un boulot stable.</w:t>
      </w:r>
    </w:p>
    <w:p w14:paraId="54DDA003" w14:textId="29AC31D0"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Je joue au tennis de temps en temps avec des copains, j’avais un bon niveau avant, mais j’ai pas mal perdu….</w:t>
      </w:r>
    </w:p>
    <w:p w14:paraId="09D173BD" w14:textId="4DFFC06B"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Un fiancé, Alev, avec qui je partage ma vie depuis l’université. </w:t>
      </w:r>
    </w:p>
    <w:p w14:paraId="3625F325" w14:textId="6785AA20"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Tu sais on commence à se projeter, on envisage de se pacser, de faire un prêt et d’acheter une maison, on aimerait adopter un enfant et… </w:t>
      </w:r>
    </w:p>
    <w:p w14:paraId="7E287828" w14:textId="0DDC84FD"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Attends… déjà ?</w:t>
      </w:r>
    </w:p>
    <w:p w14:paraId="383B8664" w14:textId="5FE69EF2"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Comment j’en suis arrivé là, si vite, j’ai à peine eu le temps de vivre ! </w:t>
      </w:r>
    </w:p>
    <w:p w14:paraId="274546D0" w14:textId="2D6C9D3B"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Tellement de temps gâché devant un écran à bosser mes concours… Sans même obtenir l’école de mes rêves…</w:t>
      </w:r>
    </w:p>
    <w:p w14:paraId="3637D01C" w14:textId="3AD8A8D1"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J’ai très peu voyagé… Et si je m’étais permis de découvrir un peu plus le monde ?</w:t>
      </w:r>
    </w:p>
    <w:p w14:paraId="6C63880A" w14:textId="24D11F3D"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Si seulement je m’étais investi à fond au tennis… Et si j’avais eu le courage de suivre mon rêve… </w:t>
      </w:r>
    </w:p>
    <w:p w14:paraId="1FF63B3D" w14:textId="6DFF4E8B" w:rsidR="00F32E13" w:rsidRPr="00F75616" w:rsidRDefault="00F32E13" w:rsidP="00F32E13">
      <w:pPr>
        <w:rPr>
          <w:rFonts w:ascii="Lora" w:hAnsi="Lora"/>
          <w:b w:val="0"/>
          <w:bCs/>
          <w:color w:val="auto"/>
          <w:sz w:val="24"/>
          <w:szCs w:val="20"/>
        </w:rPr>
      </w:pPr>
      <w:r w:rsidRPr="00F75616">
        <w:rPr>
          <w:rFonts w:ascii="Lora" w:hAnsi="Lora"/>
          <w:b w:val="0"/>
          <w:bCs/>
          <w:color w:val="auto"/>
          <w:sz w:val="24"/>
          <w:szCs w:val="20"/>
        </w:rPr>
        <w:t xml:space="preserve">Et puis… </w:t>
      </w:r>
      <w:r w:rsidR="00F75616" w:rsidRPr="00F75616">
        <w:rPr>
          <w:rFonts w:ascii="Lora" w:hAnsi="Lora"/>
          <w:b w:val="0"/>
          <w:bCs/>
          <w:color w:val="auto"/>
          <w:sz w:val="24"/>
          <w:szCs w:val="20"/>
        </w:rPr>
        <w:t>Est-ce</w:t>
      </w:r>
      <w:r w:rsidRPr="00F75616">
        <w:rPr>
          <w:rFonts w:ascii="Lora" w:hAnsi="Lora"/>
          <w:b w:val="0"/>
          <w:bCs/>
          <w:color w:val="auto"/>
          <w:sz w:val="24"/>
          <w:szCs w:val="20"/>
        </w:rPr>
        <w:t xml:space="preserve"> que je suis vraiment heureux avec Alev ? Après toute la stigmatisation qu’on a </w:t>
      </w:r>
      <w:r w:rsidR="00F75616" w:rsidRPr="00F75616">
        <w:rPr>
          <w:rFonts w:ascii="Lora" w:hAnsi="Lora"/>
          <w:b w:val="0"/>
          <w:bCs/>
          <w:color w:val="auto"/>
          <w:sz w:val="24"/>
          <w:szCs w:val="20"/>
        </w:rPr>
        <w:t>subie</w:t>
      </w:r>
      <w:r w:rsidRPr="00F75616">
        <w:rPr>
          <w:rFonts w:ascii="Lora" w:hAnsi="Lora"/>
          <w:b w:val="0"/>
          <w:bCs/>
          <w:color w:val="auto"/>
          <w:sz w:val="24"/>
          <w:szCs w:val="20"/>
        </w:rPr>
        <w:t xml:space="preserve">, la difficulté pour adopter… Et si j’avais </w:t>
      </w:r>
      <w:r w:rsidR="00F75616" w:rsidRPr="00F75616">
        <w:rPr>
          <w:rFonts w:ascii="Lora" w:hAnsi="Lora"/>
          <w:b w:val="0"/>
          <w:bCs/>
          <w:color w:val="auto"/>
          <w:sz w:val="24"/>
          <w:szCs w:val="20"/>
        </w:rPr>
        <w:t>choisi</w:t>
      </w:r>
      <w:r w:rsidRPr="00F75616">
        <w:rPr>
          <w:rFonts w:ascii="Lora" w:hAnsi="Lora"/>
          <w:b w:val="0"/>
          <w:bCs/>
          <w:color w:val="auto"/>
          <w:sz w:val="24"/>
          <w:szCs w:val="20"/>
        </w:rPr>
        <w:t xml:space="preserve"> une femme ? Après tout j’ai été attiré par </w:t>
      </w:r>
      <w:r w:rsidR="00F75616" w:rsidRPr="00F75616">
        <w:rPr>
          <w:rFonts w:ascii="Lora" w:hAnsi="Lora"/>
          <w:b w:val="0"/>
          <w:bCs/>
          <w:color w:val="auto"/>
          <w:sz w:val="24"/>
          <w:szCs w:val="20"/>
        </w:rPr>
        <w:t>quelques-unes</w:t>
      </w:r>
      <w:r w:rsidRPr="00F75616">
        <w:rPr>
          <w:rFonts w:ascii="Lora" w:hAnsi="Lora"/>
          <w:b w:val="0"/>
          <w:bCs/>
          <w:color w:val="auto"/>
          <w:sz w:val="24"/>
          <w:szCs w:val="20"/>
        </w:rPr>
        <w:t xml:space="preserve"> avant Alev…</w:t>
      </w:r>
    </w:p>
    <w:p w14:paraId="444B5399" w14:textId="77777777" w:rsidR="00F32E13" w:rsidRPr="00F75616" w:rsidRDefault="00F32E13" w:rsidP="00F32E13">
      <w:pPr>
        <w:rPr>
          <w:rFonts w:ascii="Lora" w:hAnsi="Lora"/>
          <w:b w:val="0"/>
          <w:bCs/>
          <w:i/>
          <w:color w:val="auto"/>
          <w:sz w:val="24"/>
          <w:szCs w:val="24"/>
          <w:shd w:val="clear" w:color="auto" w:fill="FFF2CC"/>
        </w:rPr>
      </w:pPr>
      <w:r w:rsidRPr="00F75616">
        <w:rPr>
          <w:rFonts w:ascii="Lora" w:hAnsi="Lora"/>
          <w:b w:val="0"/>
          <w:bCs/>
          <w:color w:val="auto"/>
          <w:sz w:val="24"/>
          <w:szCs w:val="20"/>
        </w:rPr>
        <w:t>Ma vie aurait pu être si différente… Et si ? …</w:t>
      </w:r>
    </w:p>
    <w:p w14:paraId="73A64A69" w14:textId="77777777" w:rsidR="009A42B5" w:rsidRDefault="009A42B5" w:rsidP="009A42B5">
      <w:pPr>
        <w:pStyle w:val="Titre2"/>
        <w:rPr>
          <w:rFonts w:asciiTheme="majorHAnsi" w:hAnsiTheme="majorHAnsi" w:cstheme="majorHAnsi"/>
          <w:b/>
          <w:bCs/>
          <w:iCs/>
          <w:sz w:val="48"/>
          <w:szCs w:val="48"/>
        </w:rPr>
      </w:pPr>
      <w:bookmarkStart w:id="19" w:name="_Toc105452628"/>
    </w:p>
    <w:p w14:paraId="18D2F684" w14:textId="7A6AF0D6" w:rsidR="00F32E13" w:rsidRPr="009A42B5" w:rsidRDefault="00F32E13" w:rsidP="009A42B5">
      <w:pPr>
        <w:pStyle w:val="Titre2"/>
        <w:rPr>
          <w:rFonts w:asciiTheme="majorHAnsi" w:hAnsiTheme="majorHAnsi" w:cstheme="majorHAnsi"/>
          <w:b/>
          <w:bCs/>
          <w:iCs/>
          <w:sz w:val="48"/>
          <w:szCs w:val="48"/>
        </w:rPr>
      </w:pPr>
      <w:r w:rsidRPr="009A42B5">
        <w:rPr>
          <w:rFonts w:asciiTheme="majorHAnsi" w:hAnsiTheme="majorHAnsi" w:cstheme="majorHAnsi"/>
          <w:b/>
          <w:bCs/>
          <w:iCs/>
          <w:sz w:val="48"/>
          <w:szCs w:val="48"/>
        </w:rPr>
        <w:t>Détail des souvenirs</w:t>
      </w:r>
      <w:bookmarkEnd w:id="19"/>
      <w:r w:rsidRPr="009A42B5">
        <w:rPr>
          <w:rFonts w:asciiTheme="majorHAnsi" w:hAnsiTheme="majorHAnsi" w:cstheme="majorHAnsi"/>
          <w:b/>
          <w:bCs/>
          <w:iCs/>
          <w:sz w:val="48"/>
          <w:szCs w:val="48"/>
        </w:rPr>
        <w:t xml:space="preserve"> </w:t>
      </w:r>
    </w:p>
    <w:p w14:paraId="11C027DE" w14:textId="767511BF" w:rsidR="00F32E13" w:rsidRPr="00F75616" w:rsidRDefault="00F32E13" w:rsidP="00F75616">
      <w:pPr>
        <w:pStyle w:val="Titre2"/>
        <w:rPr>
          <w:rFonts w:ascii="Lora" w:hAnsi="Lora"/>
          <w:b/>
          <w:sz w:val="28"/>
          <w:szCs w:val="28"/>
          <w:u w:val="single"/>
        </w:rPr>
      </w:pPr>
      <w:bookmarkStart w:id="20" w:name="_Toc105452629"/>
      <w:r w:rsidRPr="00086EC6">
        <w:rPr>
          <w:rFonts w:ascii="Lora" w:hAnsi="Lora"/>
          <w:b/>
          <w:sz w:val="28"/>
          <w:szCs w:val="28"/>
          <w:u w:val="single"/>
        </w:rPr>
        <w:t>Souvenir du travail</w:t>
      </w:r>
      <w:bookmarkEnd w:id="20"/>
      <w:r w:rsidRPr="00086EC6">
        <w:rPr>
          <w:rFonts w:ascii="Lora" w:hAnsi="Lora"/>
          <w:b/>
          <w:sz w:val="28"/>
          <w:szCs w:val="28"/>
          <w:u w:val="single"/>
        </w:rPr>
        <w:t xml:space="preserve"> </w:t>
      </w:r>
    </w:p>
    <w:p w14:paraId="31D42498" w14:textId="0247E3B3" w:rsidR="00F32E13" w:rsidRPr="00F75616" w:rsidRDefault="00086EC6" w:rsidP="00F32E13">
      <w:pPr>
        <w:numPr>
          <w:ilvl w:val="0"/>
          <w:numId w:val="9"/>
        </w:numPr>
        <w:jc w:val="both"/>
      </w:pPr>
      <w:r w:rsidRPr="00F75616">
        <w:t>L</w:t>
      </w:r>
      <w:r w:rsidR="00F32E13" w:rsidRPr="00F75616">
        <w:t>e “</w:t>
      </w:r>
      <w:r w:rsidR="006A26E5" w:rsidRPr="00F75616">
        <w:t>Readme</w:t>
      </w:r>
      <w:r w:rsidR="00F32E13" w:rsidRPr="00F75616">
        <w:t>” :</w:t>
      </w:r>
    </w:p>
    <w:p w14:paraId="328CA2C7" w14:textId="5F17BF29" w:rsidR="00F32E13" w:rsidRPr="00F75616" w:rsidRDefault="00F32E13" w:rsidP="00F32E13">
      <w:pPr>
        <w:rPr>
          <w:b w:val="0"/>
          <w:bCs/>
          <w:color w:val="auto"/>
          <w:sz w:val="24"/>
          <w:szCs w:val="20"/>
        </w:rPr>
      </w:pPr>
      <w:r w:rsidRPr="00F75616">
        <w:rPr>
          <w:rFonts w:ascii="Lora" w:eastAsia="Lora" w:hAnsi="Lora" w:cs="Lora"/>
          <w:b w:val="0"/>
          <w:bCs/>
          <w:color w:val="auto"/>
          <w:sz w:val="24"/>
          <w:szCs w:val="20"/>
        </w:rPr>
        <w:t xml:space="preserve">J’ai toujours su que je voulais travailler dans l’informatique, j’avais la certitude que ce domaine me correspondait. En effet, dès mon plus jeune âge j'ai passé énormément de temps sur les jeux </w:t>
      </w:r>
      <w:r w:rsidR="00F75616" w:rsidRPr="00F75616">
        <w:rPr>
          <w:rFonts w:ascii="Lora" w:eastAsia="Lora" w:hAnsi="Lora" w:cs="Lora"/>
          <w:b w:val="0"/>
          <w:bCs/>
          <w:color w:val="auto"/>
          <w:sz w:val="24"/>
          <w:szCs w:val="20"/>
        </w:rPr>
        <w:t>vidéo</w:t>
      </w:r>
      <w:r w:rsidRPr="00F75616">
        <w:rPr>
          <w:rFonts w:ascii="Lora" w:eastAsia="Lora" w:hAnsi="Lora" w:cs="Lora"/>
          <w:b w:val="0"/>
          <w:bCs/>
          <w:color w:val="auto"/>
          <w:sz w:val="24"/>
          <w:szCs w:val="20"/>
        </w:rPr>
        <w:t xml:space="preserve"> et dès que mon niveau de mathématiques fut assez bon j’ai même essayé de créer des mini jeux sur différentes plateformes.</w:t>
      </w:r>
    </w:p>
    <w:p w14:paraId="584D71AD" w14:textId="77777777" w:rsidR="00F32E13" w:rsidRPr="00F75616" w:rsidRDefault="00F32E13" w:rsidP="00F32E13">
      <w:pPr>
        <w:rPr>
          <w:b w:val="0"/>
          <w:bCs/>
          <w:color w:val="auto"/>
          <w:sz w:val="24"/>
          <w:szCs w:val="20"/>
        </w:rPr>
      </w:pPr>
      <w:r w:rsidRPr="00F75616">
        <w:rPr>
          <w:rFonts w:ascii="Lora" w:eastAsia="Lora" w:hAnsi="Lora" w:cs="Lora"/>
          <w:b w:val="0"/>
          <w:bCs/>
          <w:color w:val="auto"/>
          <w:sz w:val="24"/>
          <w:szCs w:val="20"/>
        </w:rPr>
        <w:t>Me voilà en terminale, j’ai 18 ans et beaucoup d’ambition. EPITA, l’école des ingénieurs en intelligence artificielle de Paris était mon objectif, un seul obstacle : le concours écrit.</w:t>
      </w:r>
    </w:p>
    <w:p w14:paraId="421FE2E9" w14:textId="15ABAFA0" w:rsidR="00F32E13" w:rsidRPr="00F75616" w:rsidRDefault="00F32E13" w:rsidP="00F32E13">
      <w:pPr>
        <w:rPr>
          <w:b w:val="0"/>
          <w:bCs/>
          <w:color w:val="auto"/>
          <w:sz w:val="24"/>
          <w:szCs w:val="20"/>
        </w:rPr>
      </w:pPr>
      <w:r w:rsidRPr="00F75616">
        <w:rPr>
          <w:rFonts w:ascii="Lora" w:eastAsia="Lora" w:hAnsi="Lora" w:cs="Lora"/>
          <w:b w:val="0"/>
          <w:bCs/>
          <w:color w:val="auto"/>
          <w:sz w:val="24"/>
          <w:szCs w:val="20"/>
        </w:rPr>
        <w:t xml:space="preserve">J’ai alors travaillé dur pour réussir, cependant cela n’a pas </w:t>
      </w:r>
      <w:r w:rsidR="00F75616" w:rsidRPr="00F75616">
        <w:rPr>
          <w:rFonts w:ascii="Lora" w:eastAsia="Lora" w:hAnsi="Lora" w:cs="Lora"/>
          <w:b w:val="0"/>
          <w:bCs/>
          <w:color w:val="auto"/>
          <w:sz w:val="24"/>
          <w:szCs w:val="20"/>
        </w:rPr>
        <w:t>suffi</w:t>
      </w:r>
      <w:r w:rsidRPr="00F75616">
        <w:rPr>
          <w:rFonts w:ascii="Lora" w:eastAsia="Lora" w:hAnsi="Lora" w:cs="Lora"/>
          <w:b w:val="0"/>
          <w:bCs/>
          <w:color w:val="auto"/>
          <w:sz w:val="24"/>
          <w:szCs w:val="20"/>
        </w:rPr>
        <w:t>. J’ai raté le concours et fut obligé de partir dans l’université de ma ville. Et si j’avais travaillé plus ? Et si j’avais passé moins de temps dans mon bureau mais plus avec mes amis, et si…</w:t>
      </w:r>
    </w:p>
    <w:p w14:paraId="23B0C106" w14:textId="7CEFC6D4" w:rsidR="00F32E13" w:rsidRPr="00F75616" w:rsidRDefault="00F32E13" w:rsidP="00F75616">
      <w:pPr>
        <w:numPr>
          <w:ilvl w:val="0"/>
          <w:numId w:val="10"/>
        </w:numPr>
        <w:jc w:val="both"/>
        <w:rPr>
          <w:rFonts w:cstheme="minorHAnsi"/>
        </w:rPr>
      </w:pPr>
      <w:r w:rsidRPr="00F75616">
        <w:rPr>
          <w:rFonts w:eastAsia="Lora" w:cstheme="minorHAnsi"/>
        </w:rPr>
        <w:lastRenderedPageBreak/>
        <w:t>La phase exploratoire :</w:t>
      </w:r>
    </w:p>
    <w:p w14:paraId="4EE9D766" w14:textId="77777777" w:rsidR="00F32E13" w:rsidRPr="00F75616" w:rsidRDefault="00F32E13" w:rsidP="00F32E13">
      <w:pPr>
        <w:rPr>
          <w:rFonts w:ascii="Lora" w:hAnsi="Lora"/>
          <w:b w:val="0"/>
          <w:bCs/>
          <w:color w:val="auto"/>
          <w:sz w:val="24"/>
          <w:szCs w:val="20"/>
        </w:rPr>
      </w:pPr>
      <w:r w:rsidRPr="00F75616">
        <w:rPr>
          <w:rFonts w:ascii="Lora" w:eastAsia="Lora" w:hAnsi="Lora" w:cs="Lora"/>
          <w:b w:val="0"/>
          <w:bCs/>
          <w:color w:val="auto"/>
          <w:sz w:val="24"/>
          <w:szCs w:val="20"/>
        </w:rPr>
        <w:t xml:space="preserve"> L</w:t>
      </w:r>
      <w:r w:rsidRPr="00F75616">
        <w:rPr>
          <w:rFonts w:ascii="Lora" w:hAnsi="Lora"/>
          <w:b w:val="0"/>
          <w:bCs/>
          <w:color w:val="auto"/>
          <w:sz w:val="24"/>
          <w:szCs w:val="20"/>
        </w:rPr>
        <w:t xml:space="preserve">’utilisateur va pouvoir choisir combien d’heure par jour Nadem va réviser pour le concours d’Epita. La base horaire est de 8h, Nadem peut alors travailler 4 heures et ainsi passer 4 heures avec ses amis, ou travailler 8 heures et ne pas les voir du tout ou encore travailler 6h et voir 2 heures ses amis. </w:t>
      </w:r>
    </w:p>
    <w:p w14:paraId="7BF9442F" w14:textId="77777777" w:rsidR="00F32E13" w:rsidRDefault="00F32E13" w:rsidP="00F32E13"/>
    <w:p w14:paraId="24B9C100" w14:textId="6EDF29DE" w:rsidR="00F32E13" w:rsidRDefault="00F32E13" w:rsidP="00F32E13">
      <w:pPr>
        <w:numPr>
          <w:ilvl w:val="0"/>
          <w:numId w:val="13"/>
        </w:numPr>
      </w:pPr>
      <w:r>
        <w:t xml:space="preserve">Schéma du code : </w:t>
      </w:r>
      <w:r>
        <w:rPr>
          <w:noProof/>
        </w:rPr>
        <w:drawing>
          <wp:inline distT="114300" distB="114300" distL="114300" distR="114300" wp14:anchorId="0041EC30" wp14:editId="7C0EB058">
            <wp:extent cx="5367338" cy="427960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67338" cy="4279605"/>
                    </a:xfrm>
                    <a:prstGeom prst="rect">
                      <a:avLst/>
                    </a:prstGeom>
                    <a:ln/>
                  </pic:spPr>
                </pic:pic>
              </a:graphicData>
            </a:graphic>
          </wp:inline>
        </w:drawing>
      </w:r>
    </w:p>
    <w:p w14:paraId="0256268F" w14:textId="3E11E7A2" w:rsidR="00F75616" w:rsidRDefault="00F75616" w:rsidP="00F75616"/>
    <w:p w14:paraId="4FF007B9" w14:textId="77777777" w:rsidR="00F75616" w:rsidRDefault="00F75616" w:rsidP="00F75616"/>
    <w:p w14:paraId="052DF5A5" w14:textId="77777777" w:rsidR="00F32E13" w:rsidRPr="00086EC6" w:rsidRDefault="00F32E13" w:rsidP="00F32E13">
      <w:pPr>
        <w:pStyle w:val="Titre2"/>
        <w:rPr>
          <w:rFonts w:ascii="Lora" w:hAnsi="Lora"/>
          <w:b/>
          <w:sz w:val="28"/>
          <w:szCs w:val="28"/>
          <w:u w:val="single"/>
        </w:rPr>
      </w:pPr>
      <w:bookmarkStart w:id="21" w:name="_Toc105452630"/>
      <w:r w:rsidRPr="00086EC6">
        <w:rPr>
          <w:rFonts w:ascii="Lora" w:hAnsi="Lora"/>
          <w:b/>
          <w:sz w:val="28"/>
          <w:szCs w:val="28"/>
          <w:u w:val="single"/>
        </w:rPr>
        <w:t>Souvenir de l’amour</w:t>
      </w:r>
      <w:bookmarkEnd w:id="21"/>
    </w:p>
    <w:p w14:paraId="4F2A786E" w14:textId="102E9221" w:rsidR="00F32E13" w:rsidRPr="00F75616" w:rsidRDefault="00F32E13" w:rsidP="00F75616">
      <w:pPr>
        <w:numPr>
          <w:ilvl w:val="0"/>
          <w:numId w:val="15"/>
        </w:numPr>
        <w:jc w:val="both"/>
        <w:rPr>
          <w:rFonts w:cstheme="minorHAnsi"/>
        </w:rPr>
      </w:pPr>
      <w:r w:rsidRPr="00F75616">
        <w:rPr>
          <w:rFonts w:eastAsia="Lora" w:cstheme="minorHAnsi"/>
        </w:rPr>
        <w:t xml:space="preserve">Le </w:t>
      </w:r>
      <w:r w:rsidRPr="00F75616">
        <w:rPr>
          <w:rFonts w:cstheme="minorHAnsi"/>
        </w:rPr>
        <w:t>“</w:t>
      </w:r>
      <w:r w:rsidR="006A26E5" w:rsidRPr="00F75616">
        <w:rPr>
          <w:rFonts w:cstheme="minorHAnsi"/>
        </w:rPr>
        <w:t>Readme</w:t>
      </w:r>
      <w:r w:rsidRPr="00F75616">
        <w:rPr>
          <w:rFonts w:cstheme="minorHAnsi"/>
        </w:rPr>
        <w:t xml:space="preserve">” : </w:t>
      </w:r>
    </w:p>
    <w:p w14:paraId="2B5B028F" w14:textId="7777777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Ça va faire 20 ans que je suis avec Alev… On est heureux hein ! Mais ça n'a pas toujours été facile, on a dû faire face aux jugements des autres, des stéréotypes, des complications administratives, c’est fou d’avoir autant de bâtons dans les roues juste à cause de sa sexualité…</w:t>
      </w:r>
    </w:p>
    <w:p w14:paraId="5D7DDF52" w14:textId="0A2FC83B"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ab/>
        <w:t xml:space="preserve">Et si j’étais resté avec Sophie, après tout on formait </w:t>
      </w:r>
      <w:r w:rsidR="00D66A02" w:rsidRPr="00D66A02">
        <w:rPr>
          <w:rFonts w:ascii="Lora" w:hAnsi="Lora"/>
          <w:b w:val="0"/>
          <w:bCs/>
          <w:color w:val="auto"/>
          <w:sz w:val="24"/>
          <w:szCs w:val="20"/>
        </w:rPr>
        <w:t>un joli couple</w:t>
      </w:r>
      <w:r w:rsidRPr="00D66A02">
        <w:rPr>
          <w:rFonts w:ascii="Lora" w:hAnsi="Lora"/>
          <w:b w:val="0"/>
          <w:bCs/>
          <w:color w:val="auto"/>
          <w:sz w:val="24"/>
          <w:szCs w:val="20"/>
        </w:rPr>
        <w:t xml:space="preserve">, beau hétérosexuel et parfait, </w:t>
      </w:r>
      <w:r w:rsidR="00D66A02" w:rsidRPr="00D66A02">
        <w:rPr>
          <w:rFonts w:ascii="Lora" w:hAnsi="Lora"/>
          <w:b w:val="0"/>
          <w:bCs/>
          <w:color w:val="auto"/>
          <w:sz w:val="24"/>
          <w:szCs w:val="20"/>
        </w:rPr>
        <w:t>on n’aurait pas</w:t>
      </w:r>
      <w:r w:rsidRPr="00D66A02">
        <w:rPr>
          <w:rFonts w:ascii="Lora" w:hAnsi="Lora"/>
          <w:b w:val="0"/>
          <w:bCs/>
          <w:color w:val="auto"/>
          <w:sz w:val="24"/>
          <w:szCs w:val="20"/>
        </w:rPr>
        <w:t xml:space="preserve"> rencontré autant de complications.</w:t>
      </w:r>
    </w:p>
    <w:p w14:paraId="40ED2F8B" w14:textId="7777777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ab/>
        <w:t>Mais d’ailleurs pourquoi vouloir se caser à tout prix ? J’ai peut-être vécu des bons moments en couple, mais ma liberté me manque tellement…</w:t>
      </w:r>
    </w:p>
    <w:p w14:paraId="6645D0C5" w14:textId="7777777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ab/>
        <w:t>Et si ?...</w:t>
      </w:r>
    </w:p>
    <w:p w14:paraId="1F66F746" w14:textId="77777777" w:rsidR="00F32E13" w:rsidRDefault="00F32E13" w:rsidP="00F32E13"/>
    <w:p w14:paraId="4C290CE0" w14:textId="77777777" w:rsidR="00F32E13" w:rsidRDefault="00F32E13" w:rsidP="00F32E13"/>
    <w:p w14:paraId="5DDFBC0C" w14:textId="77777777" w:rsidR="00F32E13" w:rsidRPr="00D66A02" w:rsidRDefault="00F32E13" w:rsidP="00F32E13">
      <w:pPr>
        <w:numPr>
          <w:ilvl w:val="0"/>
          <w:numId w:val="4"/>
        </w:numPr>
        <w:jc w:val="both"/>
        <w:rPr>
          <w:rFonts w:cstheme="minorHAnsi"/>
        </w:rPr>
      </w:pPr>
      <w:r w:rsidRPr="00D66A02">
        <w:rPr>
          <w:rFonts w:eastAsia="Lora" w:cstheme="minorHAnsi"/>
        </w:rPr>
        <w:t>La phase exploratoire</w:t>
      </w:r>
      <w:r w:rsidRPr="00D66A02">
        <w:rPr>
          <w:rFonts w:cstheme="minorHAnsi"/>
        </w:rPr>
        <w:t xml:space="preserve"> : </w:t>
      </w:r>
    </w:p>
    <w:p w14:paraId="6B3E0DEB" w14:textId="7777777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Nadem s'étant toujours interrogé sur ces orientations sexuelles, ce souvenir lui permet de changer de partenaire et ainsi d’observer son niveau de bonheur et de liberté en fonction de ses choix.</w:t>
      </w:r>
    </w:p>
    <w:p w14:paraId="46A8F059" w14:textId="77777777" w:rsidR="00F32E13" w:rsidRDefault="00F32E13" w:rsidP="00F32E13">
      <w:pPr>
        <w:ind w:left="720"/>
      </w:pPr>
    </w:p>
    <w:p w14:paraId="5A196976" w14:textId="77777777" w:rsidR="00F32E13" w:rsidRDefault="00F32E13" w:rsidP="00F32E13">
      <w:pPr>
        <w:numPr>
          <w:ilvl w:val="0"/>
          <w:numId w:val="4"/>
        </w:numPr>
        <w:jc w:val="both"/>
      </w:pPr>
      <w:r>
        <w:t xml:space="preserve">Schéma du code :  </w:t>
      </w:r>
    </w:p>
    <w:p w14:paraId="1BEFB99F" w14:textId="77777777" w:rsidR="00F32E13" w:rsidRDefault="00F32E13" w:rsidP="00F32E13">
      <w:pPr>
        <w:ind w:left="720"/>
      </w:pPr>
      <w:r>
        <w:rPr>
          <w:noProof/>
        </w:rPr>
        <w:drawing>
          <wp:inline distT="114300" distB="114300" distL="114300" distR="114300" wp14:anchorId="5A90280A" wp14:editId="675CEA76">
            <wp:extent cx="4672205" cy="34342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672205" cy="3434270"/>
                    </a:xfrm>
                    <a:prstGeom prst="rect">
                      <a:avLst/>
                    </a:prstGeom>
                    <a:ln/>
                  </pic:spPr>
                </pic:pic>
              </a:graphicData>
            </a:graphic>
          </wp:inline>
        </w:drawing>
      </w:r>
    </w:p>
    <w:p w14:paraId="56B0D5DD" w14:textId="77777777" w:rsidR="00F32E13" w:rsidRPr="00086EC6" w:rsidRDefault="00F32E13" w:rsidP="00F32E13">
      <w:pPr>
        <w:pStyle w:val="Titre2"/>
        <w:rPr>
          <w:rFonts w:ascii="Lora" w:hAnsi="Lora"/>
          <w:b/>
          <w:sz w:val="28"/>
          <w:szCs w:val="28"/>
          <w:u w:val="single"/>
        </w:rPr>
      </w:pPr>
      <w:bookmarkStart w:id="22" w:name="_Toc105452631"/>
      <w:r w:rsidRPr="00086EC6">
        <w:rPr>
          <w:rFonts w:ascii="Lora" w:hAnsi="Lora"/>
          <w:b/>
          <w:sz w:val="28"/>
          <w:szCs w:val="28"/>
          <w:u w:val="single"/>
        </w:rPr>
        <w:t>Souvenir du voyage</w:t>
      </w:r>
      <w:bookmarkEnd w:id="22"/>
    </w:p>
    <w:p w14:paraId="5625D860" w14:textId="11DC2B5D" w:rsidR="00F32E13" w:rsidRPr="00D66A02" w:rsidRDefault="00F32E13" w:rsidP="00D66A02">
      <w:pPr>
        <w:numPr>
          <w:ilvl w:val="0"/>
          <w:numId w:val="1"/>
        </w:numPr>
        <w:jc w:val="both"/>
        <w:rPr>
          <w:rFonts w:cstheme="minorHAnsi"/>
        </w:rPr>
      </w:pPr>
      <w:r w:rsidRPr="00D66A02">
        <w:rPr>
          <w:rFonts w:eastAsia="Lora" w:cstheme="minorHAnsi"/>
        </w:rPr>
        <w:t xml:space="preserve">Le </w:t>
      </w:r>
      <w:r w:rsidRPr="00D66A02">
        <w:rPr>
          <w:rFonts w:cstheme="minorHAnsi"/>
        </w:rPr>
        <w:t>“</w:t>
      </w:r>
      <w:r w:rsidR="006A26E5" w:rsidRPr="00D66A02">
        <w:rPr>
          <w:rFonts w:cstheme="minorHAnsi"/>
        </w:rPr>
        <w:t>Readme</w:t>
      </w:r>
      <w:r w:rsidRPr="00D66A02">
        <w:rPr>
          <w:rFonts w:cstheme="minorHAnsi"/>
        </w:rPr>
        <w:t xml:space="preserve">” </w:t>
      </w:r>
      <w:r w:rsidRPr="00D66A02">
        <w:rPr>
          <w:rFonts w:eastAsia="Lora" w:cstheme="minorHAnsi"/>
        </w:rPr>
        <w:t xml:space="preserve">: </w:t>
      </w:r>
    </w:p>
    <w:p w14:paraId="04EAB624" w14:textId="74281A8C"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 xml:space="preserve">Et si seulement j’avais plus </w:t>
      </w:r>
      <w:r w:rsidR="006A26E5" w:rsidRPr="00D66A02">
        <w:rPr>
          <w:rFonts w:ascii="Lora" w:hAnsi="Lora"/>
          <w:b w:val="0"/>
          <w:bCs/>
          <w:color w:val="auto"/>
          <w:sz w:val="24"/>
          <w:szCs w:val="20"/>
        </w:rPr>
        <w:t>voyagé ?</w:t>
      </w:r>
      <w:r w:rsidRPr="00D66A02">
        <w:rPr>
          <w:rFonts w:ascii="Lora" w:hAnsi="Lora"/>
          <w:b w:val="0"/>
          <w:bCs/>
          <w:color w:val="auto"/>
          <w:sz w:val="24"/>
          <w:szCs w:val="20"/>
        </w:rPr>
        <w:t xml:space="preserve"> Si j’avais découvert le </w:t>
      </w:r>
      <w:r w:rsidR="006A26E5" w:rsidRPr="00D66A02">
        <w:rPr>
          <w:rFonts w:ascii="Lora" w:hAnsi="Lora"/>
          <w:b w:val="0"/>
          <w:bCs/>
          <w:color w:val="auto"/>
          <w:sz w:val="24"/>
          <w:szCs w:val="20"/>
        </w:rPr>
        <w:t>monde ?</w:t>
      </w:r>
    </w:p>
    <w:p w14:paraId="3B5A3FB2" w14:textId="16FC55DD"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 xml:space="preserve">Je me reproche souvent mon manque d’ouverture, sous le regard presque peiné d'Alev qui, je le </w:t>
      </w:r>
      <w:r w:rsidR="006A26E5" w:rsidRPr="00D66A02">
        <w:rPr>
          <w:rFonts w:ascii="Lora" w:hAnsi="Lora"/>
          <w:b w:val="0"/>
          <w:bCs/>
          <w:color w:val="auto"/>
          <w:sz w:val="24"/>
          <w:szCs w:val="20"/>
        </w:rPr>
        <w:t>sais,</w:t>
      </w:r>
      <w:r w:rsidRPr="00D66A02">
        <w:rPr>
          <w:rFonts w:ascii="Lora" w:hAnsi="Lora"/>
          <w:b w:val="0"/>
          <w:bCs/>
          <w:color w:val="auto"/>
          <w:sz w:val="24"/>
          <w:szCs w:val="20"/>
        </w:rPr>
        <w:t xml:space="preserve"> a vécu tant d'expériences à l'internationale. Me serais-je retrouvé métamorphosé par ces voyages si j’avais eu l’audace de partir plus </w:t>
      </w:r>
      <w:r w:rsidR="006A26E5" w:rsidRPr="00D66A02">
        <w:rPr>
          <w:rFonts w:ascii="Lora" w:hAnsi="Lora"/>
          <w:b w:val="0"/>
          <w:bCs/>
          <w:color w:val="auto"/>
          <w:sz w:val="24"/>
          <w:szCs w:val="20"/>
        </w:rPr>
        <w:t>loin ?</w:t>
      </w:r>
    </w:p>
    <w:p w14:paraId="104A677C" w14:textId="087E427C"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 xml:space="preserve">Déjà ne </w:t>
      </w:r>
      <w:r w:rsidR="006A26E5" w:rsidRPr="00D66A02">
        <w:rPr>
          <w:rFonts w:ascii="Lora" w:hAnsi="Lora"/>
          <w:b w:val="0"/>
          <w:bCs/>
          <w:color w:val="auto"/>
          <w:sz w:val="24"/>
          <w:szCs w:val="20"/>
        </w:rPr>
        <w:t>serait-ce</w:t>
      </w:r>
      <w:r w:rsidRPr="00D66A02">
        <w:rPr>
          <w:rFonts w:ascii="Lora" w:hAnsi="Lora"/>
          <w:b w:val="0"/>
          <w:bCs/>
          <w:color w:val="auto"/>
          <w:sz w:val="24"/>
          <w:szCs w:val="20"/>
        </w:rPr>
        <w:t xml:space="preserve"> qu’en France…</w:t>
      </w:r>
    </w:p>
    <w:p w14:paraId="1170AF08" w14:textId="78C5C281"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N’</w:t>
      </w:r>
      <w:r w:rsidR="006A26E5" w:rsidRPr="00D66A02">
        <w:rPr>
          <w:rFonts w:ascii="Lora" w:hAnsi="Lora"/>
          <w:b w:val="0"/>
          <w:bCs/>
          <w:color w:val="auto"/>
          <w:sz w:val="24"/>
          <w:szCs w:val="20"/>
        </w:rPr>
        <w:t>est-ce</w:t>
      </w:r>
      <w:r w:rsidRPr="00D66A02">
        <w:rPr>
          <w:rFonts w:ascii="Lora" w:hAnsi="Lora"/>
          <w:b w:val="0"/>
          <w:bCs/>
          <w:color w:val="auto"/>
          <w:sz w:val="24"/>
          <w:szCs w:val="20"/>
        </w:rPr>
        <w:t xml:space="preserve"> pas trop de stress, de préparation</w:t>
      </w:r>
      <w:r w:rsidR="006A26E5" w:rsidRPr="00D66A02">
        <w:rPr>
          <w:rFonts w:ascii="Lora" w:hAnsi="Lora"/>
          <w:b w:val="0"/>
          <w:bCs/>
          <w:color w:val="auto"/>
          <w:sz w:val="24"/>
          <w:szCs w:val="20"/>
        </w:rPr>
        <w:t>... ?</w:t>
      </w:r>
      <w:r w:rsidRPr="00D66A02">
        <w:rPr>
          <w:rFonts w:ascii="Lora" w:hAnsi="Lora"/>
          <w:b w:val="0"/>
          <w:bCs/>
          <w:color w:val="auto"/>
          <w:sz w:val="24"/>
          <w:szCs w:val="20"/>
        </w:rPr>
        <w:t xml:space="preserve"> Et de </w:t>
      </w:r>
      <w:r w:rsidR="006A26E5" w:rsidRPr="00D66A02">
        <w:rPr>
          <w:rFonts w:ascii="Lora" w:hAnsi="Lora"/>
          <w:b w:val="0"/>
          <w:bCs/>
          <w:color w:val="auto"/>
          <w:sz w:val="24"/>
          <w:szCs w:val="20"/>
        </w:rPr>
        <w:t>temps ?</w:t>
      </w:r>
      <w:r w:rsidRPr="00D66A02">
        <w:rPr>
          <w:rFonts w:ascii="Lora" w:hAnsi="Lora"/>
          <w:b w:val="0"/>
          <w:bCs/>
          <w:color w:val="auto"/>
          <w:sz w:val="24"/>
          <w:szCs w:val="20"/>
        </w:rPr>
        <w:t xml:space="preserve"> Je n’avais pas le temps, je n’avais pas l’argent. Et pourquoi </w:t>
      </w:r>
      <w:r w:rsidR="006A26E5" w:rsidRPr="00D66A02">
        <w:rPr>
          <w:rFonts w:ascii="Lora" w:hAnsi="Lora"/>
          <w:b w:val="0"/>
          <w:bCs/>
          <w:color w:val="auto"/>
          <w:sz w:val="24"/>
          <w:szCs w:val="20"/>
        </w:rPr>
        <w:t>faire ?</w:t>
      </w:r>
    </w:p>
    <w:p w14:paraId="2AF7751D" w14:textId="77777777" w:rsidR="00F32E13" w:rsidRDefault="00F32E13" w:rsidP="00F32E13">
      <w:r>
        <w:tab/>
      </w:r>
    </w:p>
    <w:p w14:paraId="72549DA4" w14:textId="77777777" w:rsidR="00F32E13" w:rsidRDefault="00F32E13" w:rsidP="00F32E13"/>
    <w:p w14:paraId="3330A10D" w14:textId="7421DFBB" w:rsidR="00F32E13" w:rsidRPr="00D66A02" w:rsidRDefault="00F32E13" w:rsidP="00F32E13">
      <w:pPr>
        <w:numPr>
          <w:ilvl w:val="0"/>
          <w:numId w:val="5"/>
        </w:numPr>
        <w:jc w:val="both"/>
        <w:rPr>
          <w:rFonts w:cstheme="minorHAnsi"/>
        </w:rPr>
      </w:pPr>
      <w:r w:rsidRPr="00D66A02">
        <w:rPr>
          <w:rFonts w:eastAsia="Lora" w:cstheme="minorHAnsi"/>
        </w:rPr>
        <w:t xml:space="preserve">La phase </w:t>
      </w:r>
      <w:r w:rsidR="00D66A02" w:rsidRPr="00D66A02">
        <w:rPr>
          <w:rFonts w:eastAsia="Lora" w:cstheme="minorHAnsi"/>
        </w:rPr>
        <w:t>exploratoire :</w:t>
      </w:r>
    </w:p>
    <w:p w14:paraId="59A4E1AC" w14:textId="5B829959" w:rsidR="00F32E13" w:rsidRPr="00D66A02" w:rsidRDefault="00F32E13" w:rsidP="00F32E13">
      <w:pPr>
        <w:rPr>
          <w:rFonts w:ascii="Lora" w:hAnsi="Lora"/>
          <w:b w:val="0"/>
          <w:bCs/>
          <w:color w:val="auto"/>
          <w:sz w:val="24"/>
          <w:szCs w:val="20"/>
        </w:rPr>
      </w:pPr>
      <w:r w:rsidRPr="00D66A02">
        <w:rPr>
          <w:rFonts w:ascii="Lora" w:eastAsia="Lora" w:hAnsi="Lora" w:cs="Lora"/>
          <w:b w:val="0"/>
          <w:bCs/>
          <w:color w:val="auto"/>
          <w:sz w:val="24"/>
          <w:szCs w:val="20"/>
        </w:rPr>
        <w:t xml:space="preserve">En fonction du temps accordé à aux projets et de la motivation, l’utilisateur pourra </w:t>
      </w:r>
      <w:r w:rsidRPr="00D66A02">
        <w:rPr>
          <w:rFonts w:ascii="Lora" w:hAnsi="Lora"/>
          <w:b w:val="0"/>
          <w:bCs/>
          <w:color w:val="auto"/>
          <w:sz w:val="24"/>
          <w:szCs w:val="20"/>
        </w:rPr>
        <w:t>diversifier les possibilités</w:t>
      </w:r>
      <w:r w:rsidRPr="00D66A02">
        <w:rPr>
          <w:rFonts w:ascii="Lora" w:eastAsia="Lora" w:hAnsi="Lora" w:cs="Lora"/>
          <w:b w:val="0"/>
          <w:bCs/>
          <w:color w:val="auto"/>
          <w:sz w:val="24"/>
          <w:szCs w:val="20"/>
        </w:rPr>
        <w:t xml:space="preserve"> de Nadem et découvrir de nouveaux documents relatifs aux nouvelles </w:t>
      </w:r>
      <w:r w:rsidR="00D66A02" w:rsidRPr="00D66A02">
        <w:rPr>
          <w:rFonts w:ascii="Lora" w:eastAsia="Lora" w:hAnsi="Lora" w:cs="Lora"/>
          <w:b w:val="0"/>
          <w:bCs/>
          <w:color w:val="auto"/>
          <w:sz w:val="24"/>
          <w:szCs w:val="20"/>
        </w:rPr>
        <w:t>destinations accessibles</w:t>
      </w:r>
      <w:r w:rsidRPr="00D66A02">
        <w:rPr>
          <w:rFonts w:ascii="Lora" w:eastAsia="Lora" w:hAnsi="Lora" w:cs="Lora"/>
          <w:b w:val="0"/>
          <w:bCs/>
          <w:color w:val="auto"/>
          <w:sz w:val="24"/>
          <w:szCs w:val="20"/>
        </w:rPr>
        <w:t>.</w:t>
      </w:r>
      <w:r w:rsidRPr="00D66A02">
        <w:rPr>
          <w:rFonts w:ascii="Lora" w:hAnsi="Lora"/>
          <w:b w:val="0"/>
          <w:bCs/>
          <w:color w:val="auto"/>
          <w:sz w:val="24"/>
          <w:szCs w:val="20"/>
        </w:rPr>
        <w:t xml:space="preserve"> </w:t>
      </w:r>
    </w:p>
    <w:p w14:paraId="25726737" w14:textId="77777777" w:rsidR="00F32E13" w:rsidRDefault="00F32E13" w:rsidP="00F32E13">
      <w:pPr>
        <w:rPr>
          <w:b w:val="0"/>
        </w:rPr>
      </w:pPr>
    </w:p>
    <w:p w14:paraId="30EE79C1" w14:textId="77777777" w:rsidR="00F32E13" w:rsidRDefault="00F32E13" w:rsidP="00F32E13">
      <w:pPr>
        <w:numPr>
          <w:ilvl w:val="0"/>
          <w:numId w:val="11"/>
        </w:numPr>
        <w:jc w:val="both"/>
      </w:pPr>
      <w:r>
        <w:t xml:space="preserve">Schéma du code : </w:t>
      </w:r>
    </w:p>
    <w:p w14:paraId="47C1B39C" w14:textId="39B470F1" w:rsidR="00F32E13" w:rsidRDefault="00F32E13" w:rsidP="00F32E13">
      <w:pPr>
        <w:rPr>
          <w:b w:val="0"/>
        </w:rPr>
      </w:pPr>
      <w:r>
        <w:rPr>
          <w:b w:val="0"/>
          <w:noProof/>
        </w:rPr>
        <w:drawing>
          <wp:inline distT="114300" distB="114300" distL="114300" distR="114300" wp14:anchorId="729BA11B" wp14:editId="04B8B7B0">
            <wp:extent cx="3810000" cy="34861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10387" cy="3486504"/>
                    </a:xfrm>
                    <a:prstGeom prst="rect">
                      <a:avLst/>
                    </a:prstGeom>
                    <a:ln/>
                  </pic:spPr>
                </pic:pic>
              </a:graphicData>
            </a:graphic>
          </wp:inline>
        </w:drawing>
      </w:r>
    </w:p>
    <w:p w14:paraId="5A5DAB6F" w14:textId="77777777" w:rsidR="00D66A02" w:rsidRDefault="00D66A02" w:rsidP="00F32E13">
      <w:pPr>
        <w:rPr>
          <w:b w:val="0"/>
        </w:rPr>
      </w:pPr>
    </w:p>
    <w:p w14:paraId="6D1440FC" w14:textId="5686B204" w:rsidR="00F32E13" w:rsidRDefault="00F32E13" w:rsidP="00F32E13">
      <w:pPr>
        <w:rPr>
          <w:rFonts w:ascii="Lora" w:hAnsi="Lora"/>
          <w:b w:val="0"/>
          <w:bCs/>
          <w:color w:val="auto"/>
          <w:sz w:val="24"/>
          <w:szCs w:val="20"/>
        </w:rPr>
      </w:pPr>
      <w:r w:rsidRPr="00D66A02">
        <w:rPr>
          <w:rFonts w:ascii="Lora" w:hAnsi="Lora"/>
          <w:b w:val="0"/>
          <w:bCs/>
          <w:color w:val="auto"/>
          <w:sz w:val="24"/>
          <w:szCs w:val="20"/>
        </w:rPr>
        <w:t>Si les égalités des boucles if sont respectées alors les documents s’affichent, par exemple pour que Nadem parte aux Etats Unis il faut que motivation=true, réunion1=annulé, réunion2=annulé, réunion projet=annulé.</w:t>
      </w:r>
    </w:p>
    <w:p w14:paraId="0868247D" w14:textId="77777777" w:rsidR="00D66A02" w:rsidRPr="00D66A02" w:rsidRDefault="00D66A02" w:rsidP="00F32E13">
      <w:pPr>
        <w:rPr>
          <w:rFonts w:ascii="Lora" w:hAnsi="Lora"/>
          <w:b w:val="0"/>
          <w:bCs/>
          <w:color w:val="auto"/>
          <w:sz w:val="24"/>
          <w:szCs w:val="20"/>
        </w:rPr>
      </w:pPr>
    </w:p>
    <w:p w14:paraId="3D0DF12B" w14:textId="128F7374" w:rsidR="00F32E13" w:rsidRDefault="00F32E13" w:rsidP="00F32E13">
      <w:r>
        <w:rPr>
          <w:noProof/>
        </w:rPr>
        <w:drawing>
          <wp:inline distT="114300" distB="114300" distL="114300" distR="114300" wp14:anchorId="79A4C35E" wp14:editId="64413F59">
            <wp:extent cx="4914900" cy="203835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915264" cy="2038501"/>
                    </a:xfrm>
                    <a:prstGeom prst="rect">
                      <a:avLst/>
                    </a:prstGeom>
                    <a:ln/>
                  </pic:spPr>
                </pic:pic>
              </a:graphicData>
            </a:graphic>
          </wp:inline>
        </w:drawing>
      </w:r>
    </w:p>
    <w:p w14:paraId="244CF532" w14:textId="77777777" w:rsidR="00086EC6" w:rsidRDefault="00086EC6" w:rsidP="00F32E13"/>
    <w:p w14:paraId="5AE9CE91" w14:textId="77777777" w:rsidR="00F32E13" w:rsidRPr="00086EC6" w:rsidRDefault="00F32E13" w:rsidP="00F32E13">
      <w:pPr>
        <w:pStyle w:val="Titre2"/>
        <w:rPr>
          <w:rFonts w:ascii="Lora" w:hAnsi="Lora"/>
          <w:b/>
          <w:sz w:val="28"/>
          <w:szCs w:val="28"/>
          <w:u w:val="single"/>
        </w:rPr>
      </w:pPr>
      <w:bookmarkStart w:id="23" w:name="_Toc105452632"/>
      <w:r w:rsidRPr="00086EC6">
        <w:rPr>
          <w:rFonts w:ascii="Lora" w:hAnsi="Lora"/>
          <w:b/>
          <w:sz w:val="28"/>
          <w:szCs w:val="28"/>
          <w:u w:val="single"/>
        </w:rPr>
        <w:t>Souvenir de la famille</w:t>
      </w:r>
      <w:bookmarkEnd w:id="23"/>
    </w:p>
    <w:p w14:paraId="56A6899C" w14:textId="3C877988" w:rsidR="00F32E13" w:rsidRPr="00D66A02" w:rsidRDefault="00F32E13" w:rsidP="00F32E13">
      <w:pPr>
        <w:numPr>
          <w:ilvl w:val="0"/>
          <w:numId w:val="6"/>
        </w:numPr>
        <w:jc w:val="both"/>
        <w:rPr>
          <w:rFonts w:cstheme="minorHAnsi"/>
        </w:rPr>
      </w:pPr>
      <w:r w:rsidRPr="00D66A02">
        <w:rPr>
          <w:rFonts w:eastAsia="Lora" w:cstheme="minorHAnsi"/>
        </w:rPr>
        <w:t>Le</w:t>
      </w:r>
      <w:r w:rsidR="00D66A02" w:rsidRPr="00D66A02">
        <w:rPr>
          <w:rFonts w:eastAsia="Lora" w:cstheme="minorHAnsi"/>
        </w:rPr>
        <w:t xml:space="preserve"> </w:t>
      </w:r>
      <w:r w:rsidRPr="00D66A02">
        <w:rPr>
          <w:rFonts w:cstheme="minorHAnsi"/>
        </w:rPr>
        <w:t>”</w:t>
      </w:r>
      <w:r w:rsidR="00D66A02" w:rsidRPr="00D66A02">
        <w:rPr>
          <w:rFonts w:cstheme="minorHAnsi"/>
        </w:rPr>
        <w:t>R</w:t>
      </w:r>
      <w:r w:rsidRPr="00D66A02">
        <w:rPr>
          <w:rFonts w:cstheme="minorHAnsi"/>
        </w:rPr>
        <w:t xml:space="preserve">eadme” </w:t>
      </w:r>
      <w:r w:rsidRPr="00D66A02">
        <w:rPr>
          <w:rFonts w:eastAsia="Lora" w:cstheme="minorHAnsi"/>
        </w:rPr>
        <w:t>:</w:t>
      </w:r>
    </w:p>
    <w:p w14:paraId="4DFA05F4" w14:textId="63D6976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 xml:space="preserve">Aujourd’hui je me questionne sur mes relations, sur qui puis-je vraiment compter ? Sur qui pourrais-je toujours compter ? N’aurais-je pas négligé les personnes les plus importantes et avec qui un lien perdure éternellement ? En effet, les seules relations qui ne doivent pas être éphémères sont les relations familiales et malheureusement j’en ai </w:t>
      </w:r>
      <w:r w:rsidRPr="00D66A02">
        <w:rPr>
          <w:rFonts w:ascii="Lora" w:hAnsi="Lora"/>
          <w:b w:val="0"/>
          <w:bCs/>
          <w:color w:val="auto"/>
          <w:sz w:val="24"/>
          <w:szCs w:val="20"/>
        </w:rPr>
        <w:lastRenderedPageBreak/>
        <w:t>pris conscience trop tard. Les heures passées dans ma chambre m’</w:t>
      </w:r>
      <w:r w:rsidR="006A26E5" w:rsidRPr="00D66A02">
        <w:rPr>
          <w:rFonts w:ascii="Lora" w:hAnsi="Lora"/>
          <w:b w:val="0"/>
          <w:bCs/>
          <w:color w:val="auto"/>
          <w:sz w:val="24"/>
          <w:szCs w:val="20"/>
        </w:rPr>
        <w:t>ont-elles</w:t>
      </w:r>
      <w:r w:rsidRPr="00D66A02">
        <w:rPr>
          <w:rFonts w:ascii="Lora" w:hAnsi="Lora"/>
          <w:b w:val="0"/>
          <w:bCs/>
          <w:color w:val="auto"/>
          <w:sz w:val="24"/>
          <w:szCs w:val="20"/>
        </w:rPr>
        <w:t xml:space="preserve"> éloignée de la vie familiale ? Le mariage de ma sœur a-t-il marqué un tournant dans mes relations ? </w:t>
      </w:r>
    </w:p>
    <w:p w14:paraId="0BC34B25" w14:textId="77777777" w:rsidR="00F32E13" w:rsidRDefault="00F32E13" w:rsidP="00F32E13"/>
    <w:p w14:paraId="5E267453" w14:textId="77777777" w:rsidR="00F32E13" w:rsidRPr="00D66A02" w:rsidRDefault="00F32E13" w:rsidP="00F32E13">
      <w:pPr>
        <w:rPr>
          <w:rFonts w:ascii="Lora" w:hAnsi="Lora"/>
          <w:b w:val="0"/>
          <w:bCs/>
          <w:color w:val="auto"/>
          <w:sz w:val="24"/>
          <w:szCs w:val="20"/>
        </w:rPr>
      </w:pPr>
      <w:r w:rsidRPr="00D66A02">
        <w:rPr>
          <w:rFonts w:ascii="Lora" w:hAnsi="Lora"/>
          <w:b w:val="0"/>
          <w:bCs/>
          <w:color w:val="auto"/>
          <w:sz w:val="24"/>
          <w:szCs w:val="20"/>
        </w:rPr>
        <w:t>Sans toutes ces heures passées dans ma chambre qui m’ont éloigné de la vie familiale ou encore si j’étais allée au mariage de ma sœur à la place de ce meeting sur les nouvelles plateformes informatiques à Londres, je suis sûre que tout cela aurait été différent…</w:t>
      </w:r>
    </w:p>
    <w:p w14:paraId="0449829A" w14:textId="77777777" w:rsidR="00F32E13" w:rsidRPr="00D66A02" w:rsidRDefault="00F32E13" w:rsidP="00F32E13">
      <w:pPr>
        <w:rPr>
          <w:color w:val="auto"/>
        </w:rPr>
      </w:pPr>
    </w:p>
    <w:p w14:paraId="1323F762" w14:textId="77777777" w:rsidR="00F32E13" w:rsidRDefault="00F32E13" w:rsidP="00F32E13"/>
    <w:p w14:paraId="64DEF952" w14:textId="7FA1248D" w:rsidR="00F32E13" w:rsidRPr="00D66A02" w:rsidRDefault="00F32E13" w:rsidP="00D66A02">
      <w:pPr>
        <w:numPr>
          <w:ilvl w:val="0"/>
          <w:numId w:val="11"/>
        </w:numPr>
        <w:jc w:val="both"/>
        <w:rPr>
          <w:rFonts w:cstheme="minorHAnsi"/>
        </w:rPr>
      </w:pPr>
      <w:r w:rsidRPr="00D66A02">
        <w:rPr>
          <w:rFonts w:eastAsia="Lora" w:cstheme="minorHAnsi"/>
        </w:rPr>
        <w:t xml:space="preserve">La phase </w:t>
      </w:r>
      <w:r w:rsidR="00D66A02" w:rsidRPr="00D66A02">
        <w:rPr>
          <w:rFonts w:eastAsia="Lora" w:cstheme="minorHAnsi"/>
        </w:rPr>
        <w:t>exploratoire :</w:t>
      </w:r>
      <w:r w:rsidRPr="00D66A02">
        <w:rPr>
          <w:rFonts w:eastAsia="Lora" w:cstheme="minorHAnsi"/>
        </w:rPr>
        <w:t xml:space="preserve"> </w:t>
      </w:r>
    </w:p>
    <w:p w14:paraId="590FA78A" w14:textId="77777777" w:rsidR="00F32E13" w:rsidRPr="00D66A02" w:rsidRDefault="00F32E13" w:rsidP="00F32E13">
      <w:pPr>
        <w:rPr>
          <w:rFonts w:ascii="Lora" w:hAnsi="Lora"/>
          <w:b w:val="0"/>
          <w:bCs/>
          <w:color w:val="auto"/>
          <w:sz w:val="24"/>
          <w:szCs w:val="20"/>
        </w:rPr>
      </w:pPr>
      <w:r w:rsidRPr="00D66A02">
        <w:rPr>
          <w:rFonts w:ascii="Lora" w:eastAsia="Lora" w:hAnsi="Lora" w:cs="Lora"/>
          <w:b w:val="0"/>
          <w:bCs/>
          <w:color w:val="auto"/>
          <w:sz w:val="24"/>
          <w:szCs w:val="20"/>
        </w:rPr>
        <w:t>Dans ce souvenir, l</w:t>
      </w:r>
      <w:r w:rsidRPr="00D66A02">
        <w:rPr>
          <w:rFonts w:ascii="Lora" w:hAnsi="Lora"/>
          <w:b w:val="0"/>
          <w:bCs/>
          <w:color w:val="auto"/>
          <w:sz w:val="24"/>
          <w:szCs w:val="20"/>
        </w:rPr>
        <w:t>’utilisateur peut choisir le nombre d'heures passées par Nadem dans sa chambre et donc non auprès de sa famille ainsi que choisir d’aller assister au non à un événement familial, le mariage de sa sœur Leïla.</w:t>
      </w:r>
    </w:p>
    <w:p w14:paraId="489B306D" w14:textId="77777777" w:rsidR="00F32E13" w:rsidRDefault="00F32E13" w:rsidP="00F32E13">
      <w:pPr>
        <w:ind w:left="720"/>
      </w:pPr>
    </w:p>
    <w:p w14:paraId="049D9088" w14:textId="77777777" w:rsidR="00F32E13" w:rsidRDefault="00F32E13" w:rsidP="00F32E13">
      <w:pPr>
        <w:numPr>
          <w:ilvl w:val="0"/>
          <w:numId w:val="11"/>
        </w:numPr>
        <w:jc w:val="both"/>
      </w:pPr>
      <w:r>
        <w:t xml:space="preserve">Schéma du code : </w:t>
      </w:r>
    </w:p>
    <w:p w14:paraId="2BBE5719" w14:textId="3D6B96BB" w:rsidR="00F32E13" w:rsidRDefault="00F32E13" w:rsidP="00F32E13">
      <w:pPr>
        <w:ind w:left="720"/>
      </w:pPr>
      <w:r>
        <w:rPr>
          <w:noProof/>
        </w:rPr>
        <w:drawing>
          <wp:inline distT="114300" distB="114300" distL="114300" distR="114300" wp14:anchorId="1B6154B1" wp14:editId="5CDF9410">
            <wp:extent cx="4781550" cy="4457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781550" cy="4457700"/>
                    </a:xfrm>
                    <a:prstGeom prst="rect">
                      <a:avLst/>
                    </a:prstGeom>
                    <a:ln/>
                  </pic:spPr>
                </pic:pic>
              </a:graphicData>
            </a:graphic>
          </wp:inline>
        </w:drawing>
      </w:r>
    </w:p>
    <w:p w14:paraId="63825BD3" w14:textId="1B0989F7" w:rsidR="0055028B" w:rsidRDefault="0055028B" w:rsidP="00F32E13">
      <w:pPr>
        <w:ind w:left="720"/>
      </w:pPr>
    </w:p>
    <w:p w14:paraId="57FE9A2D" w14:textId="77777777" w:rsidR="0055028B" w:rsidRDefault="0055028B" w:rsidP="00F32E13">
      <w:pPr>
        <w:ind w:left="720"/>
      </w:pPr>
    </w:p>
    <w:p w14:paraId="0EB67D0A" w14:textId="77777777" w:rsidR="00D66A02" w:rsidRDefault="00D66A02" w:rsidP="00F32E13">
      <w:pPr>
        <w:ind w:left="720"/>
      </w:pPr>
    </w:p>
    <w:p w14:paraId="40201B92" w14:textId="77777777" w:rsidR="00F32E13" w:rsidRPr="00086EC6" w:rsidRDefault="00F32E13" w:rsidP="00F32E13">
      <w:pPr>
        <w:pStyle w:val="Titre2"/>
        <w:rPr>
          <w:rFonts w:ascii="Lora" w:hAnsi="Lora"/>
          <w:b/>
          <w:sz w:val="28"/>
          <w:szCs w:val="28"/>
          <w:u w:val="single"/>
        </w:rPr>
      </w:pPr>
      <w:bookmarkStart w:id="24" w:name="_Toc105452633"/>
      <w:r w:rsidRPr="00086EC6">
        <w:rPr>
          <w:rFonts w:ascii="Lora" w:hAnsi="Lora"/>
          <w:b/>
          <w:sz w:val="28"/>
          <w:szCs w:val="28"/>
          <w:u w:val="single"/>
        </w:rPr>
        <w:lastRenderedPageBreak/>
        <w:t>Souvenir du tennis</w:t>
      </w:r>
      <w:bookmarkEnd w:id="24"/>
    </w:p>
    <w:p w14:paraId="4F221EB4" w14:textId="42C79557" w:rsidR="00F32E13" w:rsidRPr="00890F68" w:rsidRDefault="00F32E13" w:rsidP="00890F68">
      <w:pPr>
        <w:numPr>
          <w:ilvl w:val="0"/>
          <w:numId w:val="3"/>
        </w:numPr>
        <w:jc w:val="both"/>
        <w:rPr>
          <w:rFonts w:cstheme="minorHAnsi"/>
        </w:rPr>
      </w:pPr>
      <w:r w:rsidRPr="00890F68">
        <w:rPr>
          <w:rFonts w:eastAsia="Lora" w:cstheme="minorHAnsi"/>
        </w:rPr>
        <w:t xml:space="preserve">Le </w:t>
      </w:r>
      <w:r w:rsidRPr="00890F68">
        <w:rPr>
          <w:rFonts w:cstheme="minorHAnsi"/>
        </w:rPr>
        <w:t>“</w:t>
      </w:r>
      <w:r w:rsidR="00890F68" w:rsidRPr="00890F68">
        <w:rPr>
          <w:rFonts w:cstheme="minorHAnsi"/>
        </w:rPr>
        <w:t>Readme</w:t>
      </w:r>
      <w:r w:rsidRPr="00890F68">
        <w:rPr>
          <w:rFonts w:cstheme="minorHAnsi"/>
        </w:rPr>
        <w:t xml:space="preserve">” </w:t>
      </w:r>
      <w:r w:rsidRPr="00890F68">
        <w:rPr>
          <w:rFonts w:eastAsia="Lora" w:cstheme="minorHAnsi"/>
        </w:rPr>
        <w:t>:</w:t>
      </w:r>
    </w:p>
    <w:p w14:paraId="6B00CD4F"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J’ai commencé le tennis avec mon père, quand j’étais jeune, très jeune… En fait aussi longtemps que je puisse me souvenir du temps passé avec mon père, j’ai toujours eu une raquette à la main.</w:t>
      </w:r>
    </w:p>
    <w:p w14:paraId="18D13B73" w14:textId="23E26A5B" w:rsidR="00F32E13" w:rsidRPr="00890F68" w:rsidRDefault="00F32E13" w:rsidP="00F32E13">
      <w:pPr>
        <w:ind w:firstLine="720"/>
        <w:rPr>
          <w:rFonts w:ascii="Lora" w:hAnsi="Lora"/>
          <w:b w:val="0"/>
          <w:bCs/>
          <w:color w:val="auto"/>
          <w:sz w:val="24"/>
          <w:szCs w:val="20"/>
        </w:rPr>
      </w:pPr>
      <w:r w:rsidRPr="00890F68">
        <w:rPr>
          <w:rFonts w:ascii="Lora" w:hAnsi="Lora"/>
          <w:b w:val="0"/>
          <w:bCs/>
          <w:color w:val="auto"/>
          <w:sz w:val="24"/>
          <w:szCs w:val="20"/>
        </w:rPr>
        <w:t xml:space="preserve">Au collège j’ai commencé à en faire en club, j’avais un bon niveau, mon coach s'imaginait déjà sur le podium de Roland Gragos, le tournois de tennis régional de notre </w:t>
      </w:r>
      <w:r w:rsidR="006A26E5" w:rsidRPr="00890F68">
        <w:rPr>
          <w:rFonts w:ascii="Lora" w:hAnsi="Lora"/>
          <w:b w:val="0"/>
          <w:bCs/>
          <w:color w:val="auto"/>
          <w:sz w:val="24"/>
          <w:szCs w:val="20"/>
        </w:rPr>
        <w:t>région, l’Oise</w:t>
      </w:r>
      <w:r w:rsidRPr="00890F68">
        <w:rPr>
          <w:rFonts w:ascii="Lora" w:hAnsi="Lora"/>
          <w:b w:val="0"/>
          <w:bCs/>
          <w:color w:val="auto"/>
          <w:sz w:val="24"/>
          <w:szCs w:val="20"/>
        </w:rPr>
        <w:t>.</w:t>
      </w:r>
    </w:p>
    <w:p w14:paraId="2DE2660C"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ab/>
        <w:t>Mais bon… Avec le temps, bien que je me sois donné les moyens financiers, ma motivation n’a fait que baisser avec le temps. Depuis mon adolescence, mon niveau n’a fait que baisser, ma pratique est devenue de plus en plus occasionnelle. Je me suis même blessé récemment à cause de mon manque de régularité… Fracture à la clavicule…</w:t>
      </w:r>
    </w:p>
    <w:p w14:paraId="60408F89" w14:textId="296EA3C2"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ab/>
        <w:t>Je vais arrêter, ce sport me coûte trop cher comparé à l’investissement que j’y accorde…</w:t>
      </w:r>
      <w:r>
        <w:tab/>
      </w:r>
      <w:r>
        <w:tab/>
      </w:r>
      <w:r>
        <w:tab/>
      </w:r>
      <w:r w:rsidRPr="00890F68">
        <w:rPr>
          <w:rFonts w:ascii="Lora" w:hAnsi="Lora"/>
          <w:b w:val="0"/>
          <w:bCs/>
          <w:color w:val="auto"/>
          <w:sz w:val="24"/>
          <w:szCs w:val="20"/>
        </w:rPr>
        <w:tab/>
      </w:r>
      <w:r w:rsidRPr="00890F68">
        <w:rPr>
          <w:rFonts w:ascii="Lora" w:hAnsi="Lora"/>
          <w:b w:val="0"/>
          <w:bCs/>
          <w:color w:val="auto"/>
          <w:sz w:val="24"/>
          <w:szCs w:val="20"/>
        </w:rPr>
        <w:tab/>
      </w:r>
    </w:p>
    <w:p w14:paraId="27CF6FF6" w14:textId="77777777" w:rsidR="00F32E13" w:rsidRDefault="00F32E13" w:rsidP="00F32E13">
      <w:r w:rsidRPr="00890F68">
        <w:rPr>
          <w:rFonts w:ascii="Lora" w:hAnsi="Lora"/>
          <w:b w:val="0"/>
          <w:bCs/>
          <w:color w:val="auto"/>
          <w:sz w:val="24"/>
          <w:szCs w:val="20"/>
        </w:rPr>
        <w:tab/>
        <w:t>Et si… Et si ma motivation n’avait pas faibli avec le temps ?</w:t>
      </w:r>
      <w:r>
        <w:tab/>
      </w:r>
    </w:p>
    <w:p w14:paraId="5C06E723" w14:textId="77777777" w:rsidR="00F32E13" w:rsidRDefault="00F32E13" w:rsidP="00F32E13"/>
    <w:p w14:paraId="57B61CA8" w14:textId="5FDB7C01" w:rsidR="00F32E13" w:rsidRPr="00890F68" w:rsidRDefault="00F32E13" w:rsidP="00890F68">
      <w:pPr>
        <w:numPr>
          <w:ilvl w:val="0"/>
          <w:numId w:val="7"/>
        </w:numPr>
        <w:jc w:val="both"/>
        <w:rPr>
          <w:rFonts w:cstheme="minorHAnsi"/>
        </w:rPr>
      </w:pPr>
      <w:r w:rsidRPr="00890F68">
        <w:rPr>
          <w:rFonts w:eastAsia="Lora" w:cstheme="minorHAnsi"/>
        </w:rPr>
        <w:t xml:space="preserve">La phase exploratoire : </w:t>
      </w:r>
    </w:p>
    <w:p w14:paraId="007637BF" w14:textId="3D6CD649" w:rsidR="00F32E13" w:rsidRPr="00890F68" w:rsidRDefault="00F32E13" w:rsidP="00F32E13">
      <w:pPr>
        <w:rPr>
          <w:rFonts w:ascii="Lora" w:hAnsi="Lora"/>
          <w:b w:val="0"/>
          <w:bCs/>
          <w:color w:val="auto"/>
          <w:sz w:val="24"/>
          <w:szCs w:val="20"/>
        </w:rPr>
      </w:pPr>
      <w:r w:rsidRPr="00890F68">
        <w:rPr>
          <w:rFonts w:ascii="Lora" w:eastAsia="Lora" w:hAnsi="Lora" w:cs="Lora"/>
          <w:b w:val="0"/>
          <w:bCs/>
          <w:color w:val="auto"/>
          <w:sz w:val="24"/>
          <w:szCs w:val="20"/>
        </w:rPr>
        <w:t>L</w:t>
      </w:r>
      <w:r w:rsidRPr="00890F68">
        <w:rPr>
          <w:rFonts w:ascii="Lora" w:hAnsi="Lora"/>
          <w:b w:val="0"/>
          <w:bCs/>
          <w:color w:val="auto"/>
          <w:sz w:val="24"/>
          <w:szCs w:val="20"/>
        </w:rPr>
        <w:t xml:space="preserve">’utilisateur va pouvoir jouer avec la motivation de Nadem à jouer au tennis et ainsi Nadem pourra être amené à arrêter totalement le tennis, ou participer à de grands tournois de </w:t>
      </w:r>
      <w:r w:rsidR="00890F68" w:rsidRPr="00890F68">
        <w:rPr>
          <w:rFonts w:ascii="Lora" w:hAnsi="Lora"/>
          <w:b w:val="0"/>
          <w:bCs/>
          <w:color w:val="auto"/>
          <w:sz w:val="24"/>
          <w:szCs w:val="20"/>
        </w:rPr>
        <w:t>tennis.</w:t>
      </w:r>
      <w:r w:rsidRPr="00890F68">
        <w:rPr>
          <w:rFonts w:ascii="Lora" w:hAnsi="Lora"/>
          <w:b w:val="0"/>
          <w:bCs/>
          <w:color w:val="auto"/>
          <w:sz w:val="24"/>
          <w:szCs w:val="20"/>
        </w:rPr>
        <w:t xml:space="preserve"> </w:t>
      </w:r>
    </w:p>
    <w:p w14:paraId="52453E47" w14:textId="77777777" w:rsidR="00F32E13" w:rsidRDefault="00F32E13" w:rsidP="00F32E13"/>
    <w:p w14:paraId="457303DC" w14:textId="77777777" w:rsidR="00F32E13" w:rsidRDefault="00F32E13" w:rsidP="00F32E13">
      <w:pPr>
        <w:numPr>
          <w:ilvl w:val="0"/>
          <w:numId w:val="14"/>
        </w:numPr>
        <w:jc w:val="both"/>
      </w:pPr>
      <w:r>
        <w:t xml:space="preserve">Schéma du code : </w:t>
      </w:r>
    </w:p>
    <w:p w14:paraId="14C317A6" w14:textId="4E0BFC36" w:rsidR="00F32E13" w:rsidRDefault="00F32E13" w:rsidP="00F32E13">
      <w:r>
        <w:rPr>
          <w:noProof/>
        </w:rPr>
        <w:drawing>
          <wp:inline distT="114300" distB="114300" distL="114300" distR="114300" wp14:anchorId="519CE979" wp14:editId="0BB5A43F">
            <wp:extent cx="5243513" cy="3727946"/>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243513" cy="3727946"/>
                    </a:xfrm>
                    <a:prstGeom prst="rect">
                      <a:avLst/>
                    </a:prstGeom>
                    <a:ln/>
                  </pic:spPr>
                </pic:pic>
              </a:graphicData>
            </a:graphic>
          </wp:inline>
        </w:drawing>
      </w:r>
    </w:p>
    <w:p w14:paraId="08F0CA29" w14:textId="32DCF770" w:rsidR="00F32E13" w:rsidRPr="00086EC6" w:rsidRDefault="00F32E13" w:rsidP="00086EC6">
      <w:pPr>
        <w:pStyle w:val="Titre1"/>
        <w:rPr>
          <w:sz w:val="48"/>
          <w:szCs w:val="28"/>
        </w:rPr>
      </w:pPr>
      <w:bookmarkStart w:id="25" w:name="_Toc105452634"/>
      <w:r w:rsidRPr="00086EC6">
        <w:rPr>
          <w:sz w:val="48"/>
          <w:szCs w:val="28"/>
        </w:rPr>
        <w:lastRenderedPageBreak/>
        <w:t>Fin du jeu</w:t>
      </w:r>
      <w:bookmarkEnd w:id="25"/>
      <w:r w:rsidRPr="00086EC6">
        <w:rPr>
          <w:sz w:val="48"/>
          <w:szCs w:val="28"/>
        </w:rPr>
        <w:t xml:space="preserve"> </w:t>
      </w:r>
    </w:p>
    <w:p w14:paraId="18884038"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Une fois que les 5 dossiers des souvenirs ont été ouverts un nouveau dossier apparaît “Et si ? ”, il symbolise la fin du jeu. En effet lorsque l’utilisateur clique dessus, une vidéo apparaît montrant du texte s’écrivant au rythme de la musique de “Marie” de Johnny Hallyday. Ce texte est une reprise des paroles de la chanson adaptée à l’histoire de notre personnage Nadem. Ainsi cela constitue une parole moralisatrice exprimant le fait que le passé ne peut être changer et qu’il faut avancer dans la vie et non ressasser le passé. </w:t>
      </w:r>
    </w:p>
    <w:p w14:paraId="3E145619"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Une fois le texte fini, la session se ferme et l’utilisateur retourne là où le jeu a commencé, devant la page d’accueil de la session avec le mot de passe. </w:t>
      </w:r>
    </w:p>
    <w:p w14:paraId="2D37C7F0" w14:textId="348D57B8" w:rsidR="00F32E13" w:rsidRDefault="00F32E13" w:rsidP="00F32E13"/>
    <w:p w14:paraId="2D6AF04E" w14:textId="6640CDB1" w:rsidR="00086EC6" w:rsidRDefault="00086EC6" w:rsidP="00F32E13"/>
    <w:p w14:paraId="5F1FDCCF" w14:textId="6466E569" w:rsidR="006A26E5" w:rsidRDefault="006A26E5" w:rsidP="00F32E13"/>
    <w:p w14:paraId="5A7BE2C8" w14:textId="675939BF" w:rsidR="006A26E5" w:rsidRDefault="006A26E5" w:rsidP="00F32E13"/>
    <w:p w14:paraId="65094467" w14:textId="1D832EC1" w:rsidR="006A26E5" w:rsidRDefault="006A26E5" w:rsidP="00F32E13"/>
    <w:p w14:paraId="4CA56746" w14:textId="2A14CF68" w:rsidR="006A26E5" w:rsidRDefault="006A26E5" w:rsidP="00F32E13"/>
    <w:p w14:paraId="7B65868E" w14:textId="1020BCB6" w:rsidR="006A26E5" w:rsidRDefault="006A26E5" w:rsidP="00F32E13"/>
    <w:p w14:paraId="52F43C3A" w14:textId="2B562E3A" w:rsidR="006A26E5" w:rsidRDefault="006A26E5" w:rsidP="00F32E13"/>
    <w:p w14:paraId="24381EAB" w14:textId="06CC5B7E" w:rsidR="006A26E5" w:rsidRDefault="006A26E5" w:rsidP="00F32E13"/>
    <w:p w14:paraId="68DE945D" w14:textId="786605DC" w:rsidR="006A26E5" w:rsidRDefault="006A26E5" w:rsidP="00F32E13"/>
    <w:p w14:paraId="7CFBCCB8" w14:textId="4E317CB8" w:rsidR="006A26E5" w:rsidRDefault="006A26E5" w:rsidP="00F32E13"/>
    <w:p w14:paraId="5B8A7DA0" w14:textId="5413FC7A" w:rsidR="006A26E5" w:rsidRDefault="006A26E5" w:rsidP="00F32E13"/>
    <w:p w14:paraId="1DC9A4CC" w14:textId="56B5810E" w:rsidR="006A26E5" w:rsidRDefault="006A26E5" w:rsidP="00F32E13"/>
    <w:p w14:paraId="0C24D40D" w14:textId="0712AE63" w:rsidR="006A26E5" w:rsidRDefault="006A26E5" w:rsidP="00F32E13"/>
    <w:p w14:paraId="72B8AF7B" w14:textId="6805EF4E" w:rsidR="006A26E5" w:rsidRDefault="006A26E5" w:rsidP="00F32E13"/>
    <w:p w14:paraId="46BA7E71" w14:textId="710E4F94" w:rsidR="006A26E5" w:rsidRDefault="006A26E5" w:rsidP="00F32E13"/>
    <w:p w14:paraId="4D0FE324" w14:textId="2B4B767A" w:rsidR="006A26E5" w:rsidRDefault="006A26E5" w:rsidP="00F32E13"/>
    <w:p w14:paraId="090CE69D" w14:textId="54B26F42" w:rsidR="006A26E5" w:rsidRDefault="006A26E5" w:rsidP="00F32E13"/>
    <w:p w14:paraId="5C630E57" w14:textId="44AC80FE" w:rsidR="006A26E5" w:rsidRDefault="006A26E5" w:rsidP="00F32E13"/>
    <w:p w14:paraId="28DD5D3A" w14:textId="3808134B" w:rsidR="006A26E5" w:rsidRDefault="006A26E5" w:rsidP="00F32E13"/>
    <w:p w14:paraId="28D8E7E8" w14:textId="4CD0A603" w:rsidR="006A26E5" w:rsidRDefault="006A26E5" w:rsidP="00F32E13"/>
    <w:p w14:paraId="7B7D936F" w14:textId="710B9DB6" w:rsidR="006A26E5" w:rsidRDefault="006A26E5" w:rsidP="00F32E13"/>
    <w:p w14:paraId="65AE3FE2" w14:textId="0000B854" w:rsidR="006A26E5" w:rsidRDefault="006A26E5" w:rsidP="00F32E13"/>
    <w:p w14:paraId="36AC10D5" w14:textId="5D3F7F55" w:rsidR="006A26E5" w:rsidRDefault="006A26E5" w:rsidP="00F32E13"/>
    <w:p w14:paraId="6804CC70" w14:textId="77777777" w:rsidR="006A26E5" w:rsidRDefault="006A26E5" w:rsidP="00F32E13"/>
    <w:p w14:paraId="0A7A0902" w14:textId="06B84522" w:rsidR="006A26E5" w:rsidRPr="00086EC6" w:rsidRDefault="00F32E13" w:rsidP="00F32E13">
      <w:pPr>
        <w:pStyle w:val="Titre1"/>
        <w:rPr>
          <w:b w:val="0"/>
          <w:bCs/>
          <w:u w:val="single"/>
        </w:rPr>
      </w:pPr>
      <w:bookmarkStart w:id="26" w:name="_yyi6jqv0zx2x" w:colFirst="0" w:colLast="0"/>
      <w:bookmarkStart w:id="27" w:name="_90t2jsaqmc" w:colFirst="0" w:colLast="0"/>
      <w:bookmarkStart w:id="28" w:name="_Toc105452635"/>
      <w:bookmarkEnd w:id="26"/>
      <w:bookmarkEnd w:id="27"/>
      <w:r w:rsidRPr="00086EC6">
        <w:rPr>
          <w:b w:val="0"/>
          <w:bCs/>
          <w:u w:val="single"/>
        </w:rPr>
        <w:lastRenderedPageBreak/>
        <w:t>Conclusion</w:t>
      </w:r>
      <w:bookmarkEnd w:id="28"/>
    </w:p>
    <w:p w14:paraId="6B48126E" w14:textId="77777777" w:rsidR="00890F68" w:rsidRDefault="00F32E13" w:rsidP="00F32E13">
      <w:r>
        <w:tab/>
      </w:r>
    </w:p>
    <w:p w14:paraId="483B7792" w14:textId="6BF6848D" w:rsidR="00F32E13" w:rsidRPr="00890F68" w:rsidRDefault="00F32E13" w:rsidP="00890F68">
      <w:pPr>
        <w:ind w:firstLine="720"/>
        <w:rPr>
          <w:rFonts w:ascii="Lora" w:hAnsi="Lora"/>
          <w:b w:val="0"/>
          <w:bCs/>
          <w:color w:val="auto"/>
          <w:sz w:val="24"/>
          <w:szCs w:val="20"/>
        </w:rPr>
      </w:pPr>
      <w:r w:rsidRPr="00890F68">
        <w:rPr>
          <w:rFonts w:ascii="Lora" w:hAnsi="Lora"/>
          <w:b w:val="0"/>
          <w:bCs/>
          <w:color w:val="auto"/>
          <w:sz w:val="24"/>
          <w:szCs w:val="20"/>
        </w:rPr>
        <w:t xml:space="preserve">A travers ce projet nous avons voulu intégrer l’essence de ce que peut représenter la programmation sous un prisme original et artistique. Afin de casser les codes sociétaux et d’éclaircir l’ombre entourant cette passion bien méconnue du grand public. Il a été intéressant de constater l’évolution de notre fil conducteur au cours du temps, nous avons probablement tous appris que mener à bien une idée originale nécessite de s’adapter, d’écouter nos ambitions tout en restant réaliste. </w:t>
      </w:r>
    </w:p>
    <w:p w14:paraId="2C66F847"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ab/>
        <w:t xml:space="preserve">Vous avez probablement remarqué la composante philosophique principale de “Et si ?”, noyau de l’intrigue et source de notre attachement envers Nadem. Le regret se situe à l’antithèse de la pensée stoïcienne, Nadem tente ici de remanier le cours de choses, s’imposant dans son imaginaire comme aventurier du temps. Cependant ce sont les paroles de Johnny, annonciatrices d’un retour au réel, qui ramènent notre personnage à sa condition de simple être humain. Nadem doit désormais accepter plutôt que de regretter, et faire du calme stoïcien son mantra. </w:t>
      </w:r>
    </w:p>
    <w:p w14:paraId="054F8647" w14:textId="1322FEC4" w:rsidR="00F32E13" w:rsidRDefault="00F32E13" w:rsidP="00F32E13">
      <w:pPr>
        <w:rPr>
          <w:rFonts w:ascii="Lora" w:hAnsi="Lora"/>
          <w:b w:val="0"/>
          <w:bCs/>
          <w:color w:val="auto"/>
          <w:sz w:val="24"/>
          <w:szCs w:val="20"/>
        </w:rPr>
      </w:pPr>
      <w:r w:rsidRPr="00890F68">
        <w:rPr>
          <w:rFonts w:ascii="Lora" w:hAnsi="Lora"/>
          <w:b w:val="0"/>
          <w:bCs/>
          <w:color w:val="auto"/>
          <w:sz w:val="24"/>
          <w:szCs w:val="20"/>
        </w:rPr>
        <w:tab/>
        <w:t>Cette œuvre a été réalisée avec le cœur, calquée sur des passions, des événements qui ne nous sont pas indifférents. Nous espérons chaleureusement avoir pu vous transmettre nos plus sincères émotions, via les dilemmes moraux vécus par notre très cher Nadem.</w:t>
      </w:r>
    </w:p>
    <w:p w14:paraId="40945010" w14:textId="14D04BC2" w:rsidR="006A26E5" w:rsidRDefault="006A26E5" w:rsidP="00F32E13">
      <w:pPr>
        <w:rPr>
          <w:rFonts w:ascii="Lora" w:hAnsi="Lora"/>
          <w:b w:val="0"/>
          <w:bCs/>
          <w:color w:val="auto"/>
          <w:sz w:val="24"/>
          <w:szCs w:val="20"/>
        </w:rPr>
      </w:pPr>
    </w:p>
    <w:p w14:paraId="15F71211" w14:textId="427CDFAE" w:rsidR="006A26E5" w:rsidRDefault="006A26E5" w:rsidP="00F32E13">
      <w:pPr>
        <w:rPr>
          <w:rFonts w:ascii="Lora" w:hAnsi="Lora"/>
          <w:b w:val="0"/>
          <w:bCs/>
          <w:color w:val="auto"/>
          <w:sz w:val="24"/>
          <w:szCs w:val="20"/>
        </w:rPr>
      </w:pPr>
    </w:p>
    <w:p w14:paraId="4B9DF751" w14:textId="55B6EEF9" w:rsidR="006A26E5" w:rsidRDefault="006A26E5" w:rsidP="00F32E13">
      <w:pPr>
        <w:rPr>
          <w:rFonts w:ascii="Lora" w:hAnsi="Lora"/>
          <w:b w:val="0"/>
          <w:bCs/>
          <w:color w:val="auto"/>
          <w:sz w:val="24"/>
          <w:szCs w:val="20"/>
        </w:rPr>
      </w:pPr>
    </w:p>
    <w:p w14:paraId="65FAA9E3" w14:textId="77777777" w:rsidR="00DD40B0" w:rsidRDefault="00DD40B0" w:rsidP="00F32E13">
      <w:pPr>
        <w:rPr>
          <w:rFonts w:ascii="Lora" w:hAnsi="Lora"/>
          <w:b w:val="0"/>
          <w:bCs/>
          <w:color w:val="auto"/>
          <w:sz w:val="24"/>
          <w:szCs w:val="20"/>
        </w:rPr>
      </w:pPr>
    </w:p>
    <w:p w14:paraId="4244D77C" w14:textId="77777777" w:rsidR="00F32E13" w:rsidRDefault="00F32E13" w:rsidP="00F32E13"/>
    <w:p w14:paraId="660B7E32" w14:textId="593D0C0A" w:rsidR="00F32E13" w:rsidRDefault="00086EC6" w:rsidP="00F32E13">
      <w:pPr>
        <w:rPr>
          <w:b w:val="0"/>
          <w:bCs/>
          <w:sz w:val="36"/>
          <w:szCs w:val="28"/>
          <w:u w:val="single"/>
        </w:rPr>
      </w:pPr>
      <w:r w:rsidRPr="00086EC6">
        <w:rPr>
          <w:b w:val="0"/>
          <w:bCs/>
          <w:sz w:val="36"/>
          <w:szCs w:val="28"/>
          <w:u w:val="single"/>
        </w:rPr>
        <w:t>Conclusion</w:t>
      </w:r>
      <w:r w:rsidR="00F32E13" w:rsidRPr="00086EC6">
        <w:rPr>
          <w:b w:val="0"/>
          <w:bCs/>
          <w:sz w:val="36"/>
          <w:szCs w:val="28"/>
          <w:u w:val="single"/>
        </w:rPr>
        <w:t xml:space="preserve"> personnelle </w:t>
      </w:r>
      <w:r w:rsidRPr="00086EC6">
        <w:rPr>
          <w:b w:val="0"/>
          <w:bCs/>
          <w:sz w:val="36"/>
          <w:szCs w:val="28"/>
          <w:u w:val="single"/>
        </w:rPr>
        <w:t>d’</w:t>
      </w:r>
      <w:r w:rsidR="00F32E13" w:rsidRPr="00086EC6">
        <w:rPr>
          <w:b w:val="0"/>
          <w:bCs/>
          <w:sz w:val="36"/>
          <w:szCs w:val="28"/>
          <w:u w:val="single"/>
        </w:rPr>
        <w:t>Antoine</w:t>
      </w:r>
      <w:r w:rsidRPr="00086EC6">
        <w:rPr>
          <w:b w:val="0"/>
          <w:bCs/>
          <w:sz w:val="36"/>
          <w:szCs w:val="28"/>
          <w:u w:val="single"/>
        </w:rPr>
        <w:t> :</w:t>
      </w:r>
    </w:p>
    <w:p w14:paraId="1603B28D" w14:textId="77777777" w:rsidR="00890F68" w:rsidRPr="00086EC6" w:rsidRDefault="00890F68" w:rsidP="00F32E13">
      <w:pPr>
        <w:rPr>
          <w:b w:val="0"/>
          <w:bCs/>
          <w:sz w:val="32"/>
          <w:szCs w:val="24"/>
          <w:u w:val="single"/>
        </w:rPr>
      </w:pPr>
    </w:p>
    <w:p w14:paraId="61F52F4F" w14:textId="77777777" w:rsidR="00F32E13" w:rsidRPr="00890F68" w:rsidRDefault="00F32E13" w:rsidP="00F32E13">
      <w:pPr>
        <w:ind w:firstLine="720"/>
        <w:rPr>
          <w:rFonts w:ascii="Lora" w:hAnsi="Lora"/>
          <w:b w:val="0"/>
          <w:bCs/>
          <w:color w:val="auto"/>
          <w:sz w:val="24"/>
          <w:szCs w:val="20"/>
        </w:rPr>
      </w:pPr>
      <w:r w:rsidRPr="00890F68">
        <w:rPr>
          <w:rFonts w:ascii="Lora" w:hAnsi="Lora"/>
          <w:b w:val="0"/>
          <w:bCs/>
          <w:color w:val="auto"/>
          <w:sz w:val="24"/>
          <w:szCs w:val="20"/>
        </w:rPr>
        <w:t>Ce projet et le cadre général de SI28 m’a beaucoup apporté. Compétences techniques, ouverture artistique, meilleure appréhension des enjeux du numérique… Je suis ravi d’avoir pu suivre cette UV dans mon parcours à l’UTC.</w:t>
      </w:r>
    </w:p>
    <w:p w14:paraId="1624E02A"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ab/>
        <w:t>Je (et le reste du groupe partage probablement ma pensée) tiens à remercier Vinh pour son implication et son écoute précieuse. Il a su s’occuper de la majeure partie de l’aspect programmation et a parfaitement intégré les idées du groupe au projet.</w:t>
      </w:r>
    </w:p>
    <w:p w14:paraId="1FB86568" w14:textId="08429E5D"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ab/>
        <w:t xml:space="preserve">“Et si ?” est </w:t>
      </w:r>
      <w:r w:rsidR="006A26E5" w:rsidRPr="00890F68">
        <w:rPr>
          <w:rFonts w:ascii="Lora" w:hAnsi="Lora"/>
          <w:b w:val="0"/>
          <w:bCs/>
          <w:color w:val="auto"/>
          <w:sz w:val="24"/>
          <w:szCs w:val="20"/>
        </w:rPr>
        <w:t>désormais l’œuvre</w:t>
      </w:r>
      <w:r w:rsidRPr="00890F68">
        <w:rPr>
          <w:rFonts w:ascii="Lora" w:hAnsi="Lora"/>
          <w:b w:val="0"/>
          <w:bCs/>
          <w:color w:val="auto"/>
          <w:sz w:val="24"/>
          <w:szCs w:val="20"/>
        </w:rPr>
        <w:t xml:space="preserve"> de référence de mon parcours à l’UTC, lorsque je voudrai mettre en évidence la plus-value artistique de notre formation.</w:t>
      </w:r>
    </w:p>
    <w:p w14:paraId="052E4264" w14:textId="5C5444BA" w:rsidR="006A26E5" w:rsidRDefault="006A26E5" w:rsidP="00F32E13"/>
    <w:p w14:paraId="27DD768D" w14:textId="77777777" w:rsidR="00DD40B0" w:rsidRDefault="00DD40B0" w:rsidP="00F32E13"/>
    <w:p w14:paraId="51453C24" w14:textId="77777777" w:rsidR="00890F68" w:rsidRDefault="00890F68" w:rsidP="00F32E13"/>
    <w:p w14:paraId="64C0F327" w14:textId="2F816C42" w:rsidR="00890F68" w:rsidRDefault="00F32E13" w:rsidP="00F32E13">
      <w:pPr>
        <w:rPr>
          <w:b w:val="0"/>
          <w:bCs/>
          <w:sz w:val="36"/>
          <w:szCs w:val="28"/>
          <w:u w:val="single"/>
        </w:rPr>
      </w:pPr>
      <w:r w:rsidRPr="00086EC6">
        <w:rPr>
          <w:b w:val="0"/>
          <w:bCs/>
          <w:sz w:val="36"/>
          <w:szCs w:val="28"/>
          <w:u w:val="single"/>
        </w:rPr>
        <w:lastRenderedPageBreak/>
        <w:t xml:space="preserve">Conclusion personnelle </w:t>
      </w:r>
      <w:r w:rsidR="006A26E5">
        <w:rPr>
          <w:b w:val="0"/>
          <w:bCs/>
          <w:sz w:val="36"/>
          <w:szCs w:val="28"/>
          <w:u w:val="single"/>
        </w:rPr>
        <w:t>d’</w:t>
      </w:r>
      <w:r w:rsidRPr="00086EC6">
        <w:rPr>
          <w:b w:val="0"/>
          <w:bCs/>
          <w:sz w:val="36"/>
          <w:szCs w:val="28"/>
          <w:u w:val="single"/>
        </w:rPr>
        <w:t>Elisa</w:t>
      </w:r>
    </w:p>
    <w:p w14:paraId="04899B97" w14:textId="77777777" w:rsidR="00890F68" w:rsidRPr="00086EC6" w:rsidRDefault="00890F68" w:rsidP="00F32E13">
      <w:pPr>
        <w:rPr>
          <w:b w:val="0"/>
          <w:bCs/>
          <w:sz w:val="36"/>
          <w:szCs w:val="28"/>
          <w:u w:val="single"/>
        </w:rPr>
      </w:pPr>
    </w:p>
    <w:p w14:paraId="6496E684" w14:textId="64AC834D" w:rsidR="00890F68" w:rsidRPr="00890F68" w:rsidRDefault="00F32E13" w:rsidP="00890F68">
      <w:pPr>
        <w:ind w:firstLine="720"/>
        <w:rPr>
          <w:rFonts w:ascii="Lora" w:hAnsi="Lora"/>
          <w:b w:val="0"/>
          <w:bCs/>
          <w:color w:val="auto"/>
          <w:sz w:val="24"/>
          <w:szCs w:val="20"/>
        </w:rPr>
      </w:pPr>
      <w:r w:rsidRPr="00890F68">
        <w:rPr>
          <w:rFonts w:ascii="Lora" w:hAnsi="Lora"/>
          <w:b w:val="0"/>
          <w:bCs/>
          <w:color w:val="auto"/>
          <w:sz w:val="24"/>
          <w:szCs w:val="20"/>
        </w:rPr>
        <w:t>L’expérience “Et si</w:t>
      </w:r>
      <w:r w:rsidR="00890F68">
        <w:rPr>
          <w:rFonts w:ascii="Lora" w:hAnsi="Lora"/>
          <w:b w:val="0"/>
          <w:bCs/>
          <w:color w:val="auto"/>
          <w:sz w:val="24"/>
          <w:szCs w:val="20"/>
        </w:rPr>
        <w:t> </w:t>
      </w:r>
      <w:r w:rsidRPr="00890F68">
        <w:rPr>
          <w:rFonts w:ascii="Lora" w:hAnsi="Lora"/>
          <w:b w:val="0"/>
          <w:bCs/>
          <w:color w:val="auto"/>
          <w:sz w:val="24"/>
          <w:szCs w:val="20"/>
        </w:rPr>
        <w:t xml:space="preserve">?” m’a beaucoup appris et c’était un véritable plaisir de travailler sur ce projet tout au long du semestre. Tout d’abord, lors des premières séances de réflexion chacun avait une vision différente mais intéressante, ce qui nous a permis de faire naître un concept très atypique qui représente la force de ce jeu selon moi. Par la suite, nous avons tous été très complémentaires en amenant de nouvelles idées chaque semaine. </w:t>
      </w:r>
    </w:p>
    <w:p w14:paraId="4C117AF3" w14:textId="77777777" w:rsidR="00890F68" w:rsidRPr="00890F68" w:rsidRDefault="00F32E13" w:rsidP="00890F68">
      <w:pPr>
        <w:ind w:firstLine="720"/>
        <w:rPr>
          <w:rFonts w:ascii="Lora" w:hAnsi="Lora"/>
          <w:b w:val="0"/>
          <w:bCs/>
          <w:color w:val="auto"/>
          <w:sz w:val="24"/>
          <w:szCs w:val="20"/>
        </w:rPr>
      </w:pPr>
      <w:r w:rsidRPr="00890F68">
        <w:rPr>
          <w:rFonts w:ascii="Lora" w:hAnsi="Lora"/>
          <w:b w:val="0"/>
          <w:bCs/>
          <w:color w:val="auto"/>
          <w:sz w:val="24"/>
          <w:szCs w:val="20"/>
        </w:rPr>
        <w:t xml:space="preserve">La communication était très agréable et nous savions ce qu’il y avait à faire d’une semaine à l’autre ce qui nous a permis de bien gérer notre projet au niveau du temps. De plus, j’aimerais remercier plus particulièrement Vinh qui, malgré la barrière de la langue, a su s’intégrer, prendre part au projet et ce de manière remarquable notamment au niveau du code pour le support numérique. Je suis fière du rendu qui témoigne de la dynamique de notre groupe, notre implication et notre complémentarité. </w:t>
      </w:r>
    </w:p>
    <w:p w14:paraId="576237AD" w14:textId="2A4C1F3E" w:rsidR="00F32E13" w:rsidRPr="00890F68" w:rsidRDefault="00F32E13" w:rsidP="00890F68">
      <w:pPr>
        <w:ind w:firstLine="720"/>
        <w:rPr>
          <w:rFonts w:ascii="Lora" w:hAnsi="Lora"/>
          <w:b w:val="0"/>
          <w:bCs/>
          <w:color w:val="auto"/>
          <w:sz w:val="24"/>
          <w:szCs w:val="20"/>
        </w:rPr>
      </w:pPr>
      <w:r w:rsidRPr="00890F68">
        <w:rPr>
          <w:rFonts w:ascii="Lora" w:hAnsi="Lora"/>
          <w:b w:val="0"/>
          <w:bCs/>
          <w:color w:val="auto"/>
          <w:sz w:val="24"/>
          <w:szCs w:val="20"/>
        </w:rPr>
        <w:t>Enfin, ce projet m’a beaucoup apporté, j’ai pu développer ma créativité, appliquer de façon concrète les logiciels vus en cours et découvrir une nouvelle vision des plateformes interactives et multimédias. Ces compétences acquises tout au long du semestre m’ont apporté un véritable plus dans ma formation d’ingénieur.</w:t>
      </w:r>
    </w:p>
    <w:p w14:paraId="6DFEDC27" w14:textId="77777777" w:rsidR="00F32E13" w:rsidRDefault="00F32E13" w:rsidP="00F32E13"/>
    <w:p w14:paraId="6550B8E8" w14:textId="77777777" w:rsidR="00F32E13" w:rsidRDefault="00F32E13" w:rsidP="00F32E13"/>
    <w:p w14:paraId="790A54EE" w14:textId="73E12F61" w:rsidR="00F32E13" w:rsidRDefault="00F32E13" w:rsidP="00F32E13">
      <w:pPr>
        <w:rPr>
          <w:b w:val="0"/>
          <w:bCs/>
          <w:sz w:val="36"/>
          <w:szCs w:val="28"/>
          <w:u w:val="single"/>
        </w:rPr>
      </w:pPr>
      <w:r w:rsidRPr="00086EC6">
        <w:rPr>
          <w:b w:val="0"/>
          <w:bCs/>
          <w:sz w:val="36"/>
          <w:szCs w:val="28"/>
          <w:u w:val="single"/>
        </w:rPr>
        <w:t xml:space="preserve">Conclusion personnelle </w:t>
      </w:r>
      <w:r w:rsidR="00890F68">
        <w:rPr>
          <w:b w:val="0"/>
          <w:bCs/>
          <w:sz w:val="36"/>
          <w:szCs w:val="28"/>
          <w:u w:val="single"/>
        </w:rPr>
        <w:t>d’</w:t>
      </w:r>
      <w:r w:rsidRPr="00086EC6">
        <w:rPr>
          <w:b w:val="0"/>
          <w:bCs/>
          <w:sz w:val="36"/>
          <w:szCs w:val="28"/>
          <w:u w:val="single"/>
        </w:rPr>
        <w:t xml:space="preserve">Alice </w:t>
      </w:r>
    </w:p>
    <w:p w14:paraId="20E3848A" w14:textId="77777777" w:rsidR="00890F68" w:rsidRPr="00086EC6" w:rsidRDefault="00890F68" w:rsidP="00F32E13">
      <w:pPr>
        <w:rPr>
          <w:b w:val="0"/>
          <w:bCs/>
          <w:sz w:val="36"/>
          <w:szCs w:val="28"/>
          <w:u w:val="single"/>
        </w:rPr>
      </w:pPr>
    </w:p>
    <w:p w14:paraId="1C692E37" w14:textId="7C90AFD8"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Voilà la fin de notre projet que nous avons construit petit à petit chaque semaine. Pour ma part, je trouve que ce projet a eu du mal à trouver son fil conducteur. En effet, il m’était compliqué d’imaginer un projet mélangeant le code, l'interactivité et la narration avec nos compétences de base. Les premiers TDs ont été fort en imagination et en </w:t>
      </w:r>
      <w:r w:rsidR="00DD40B0" w:rsidRPr="00890F68">
        <w:rPr>
          <w:rFonts w:ascii="Lora" w:hAnsi="Lora"/>
          <w:b w:val="0"/>
          <w:bCs/>
          <w:color w:val="auto"/>
          <w:sz w:val="24"/>
          <w:szCs w:val="20"/>
        </w:rPr>
        <w:t>questionnement,</w:t>
      </w:r>
      <w:r w:rsidRPr="00890F68">
        <w:rPr>
          <w:rFonts w:ascii="Lora" w:hAnsi="Lora"/>
          <w:b w:val="0"/>
          <w:bCs/>
          <w:color w:val="auto"/>
          <w:sz w:val="24"/>
          <w:szCs w:val="20"/>
        </w:rPr>
        <w:t xml:space="preserve"> le code devait-il être le vrai code du jeu, comment </w:t>
      </w:r>
      <w:r w:rsidR="006A26E5" w:rsidRPr="00890F68">
        <w:rPr>
          <w:rFonts w:ascii="Lora" w:hAnsi="Lora"/>
          <w:b w:val="0"/>
          <w:bCs/>
          <w:color w:val="auto"/>
          <w:sz w:val="24"/>
          <w:szCs w:val="20"/>
        </w:rPr>
        <w:t>allons-nous</w:t>
      </w:r>
      <w:r w:rsidRPr="00890F68">
        <w:rPr>
          <w:rFonts w:ascii="Lora" w:hAnsi="Lora"/>
          <w:b w:val="0"/>
          <w:bCs/>
          <w:color w:val="auto"/>
          <w:sz w:val="24"/>
          <w:szCs w:val="20"/>
        </w:rPr>
        <w:t xml:space="preserve"> gérer la sécurité, nos compétences en informatique étaient-elles trop minces… Au final au cours du temps notre projet s’est précisé et ainsi lorsque le personnage de Nadem a été choisi, son histoire écrite, le projet était lancé.</w:t>
      </w:r>
    </w:p>
    <w:p w14:paraId="0A1EC249" w14:textId="77777777" w:rsidR="00F32E13" w:rsidRPr="00890F68" w:rsidRDefault="00F32E13" w:rsidP="00F32E13">
      <w:pPr>
        <w:rPr>
          <w:rFonts w:ascii="Lora" w:hAnsi="Lora"/>
          <w:b w:val="0"/>
          <w:bCs/>
          <w:color w:val="auto"/>
          <w:sz w:val="24"/>
          <w:szCs w:val="20"/>
        </w:rPr>
      </w:pPr>
    </w:p>
    <w:p w14:paraId="591016E0"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 Ils nous alors paru évident que chacun prenne part dans l’histoire et ainsi chacun s’est vu choisir un souvenir avec un thème. Le scénario a alors très vite pris forme. Ainsi vers la fin de l'élaboration du jeu Vinh a pris le côté informatique en main et je le remercie énormément pour ça, sans lui dans notre groupe le projet n'aurait pas pu naître, du moins sous cette forme. Vinh s’occupant du code, Elisa, Antoine, Anaïs et moi avons finalisé le scénario du projet. </w:t>
      </w:r>
    </w:p>
    <w:p w14:paraId="594A7D98" w14:textId="77777777" w:rsidR="00F32E13" w:rsidRPr="00890F68" w:rsidRDefault="00F32E13" w:rsidP="00F32E13">
      <w:pPr>
        <w:rPr>
          <w:rFonts w:ascii="Lora" w:hAnsi="Lora"/>
          <w:b w:val="0"/>
          <w:bCs/>
          <w:color w:val="auto"/>
          <w:sz w:val="24"/>
          <w:szCs w:val="20"/>
        </w:rPr>
      </w:pPr>
    </w:p>
    <w:p w14:paraId="19C1117A"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lastRenderedPageBreak/>
        <w:t xml:space="preserve">J’ai apprécié élaborer ce projet avec notre groupe. En effet chaque membre a eu un parcours différent, certains se rapprochent de la fin de l’UTC tandis que d’autres sont en plein milieu ou encore au début de leur cursus. De plus, le travail d’équipe était aussi un défi pour nous, Vinh n’étant pas français il était parfois difficile de se comprendre mais nous avons pris le temps qu’il fallait et nous avons travaillé et réussi à créer ce jeu “Et si” ensemble. </w:t>
      </w:r>
    </w:p>
    <w:p w14:paraId="1EC84652" w14:textId="77777777" w:rsidR="00F32E13" w:rsidRPr="00890F68" w:rsidRDefault="00F32E13" w:rsidP="00F32E13">
      <w:pPr>
        <w:rPr>
          <w:rFonts w:ascii="Lora" w:hAnsi="Lora"/>
          <w:b w:val="0"/>
          <w:bCs/>
          <w:color w:val="auto"/>
          <w:sz w:val="24"/>
          <w:szCs w:val="20"/>
        </w:rPr>
      </w:pPr>
    </w:p>
    <w:p w14:paraId="043E78D5"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Pour finir je tiens à remercier l’ensemble des membres du groupe pour leur implication dans le projet, chacun y a travaillé et a apporté sa touche personnelle. Merci aussi à Mr Bouchardon pour son accompagnement et son enthousiasme lors de l’élaboration de notre projet. </w:t>
      </w:r>
    </w:p>
    <w:p w14:paraId="6BAE29F7" w14:textId="77777777" w:rsidR="00F32E13" w:rsidRPr="00890F68" w:rsidRDefault="00F32E13" w:rsidP="00F32E13">
      <w:pPr>
        <w:rPr>
          <w:rFonts w:ascii="Lora" w:hAnsi="Lora"/>
          <w:b w:val="0"/>
          <w:bCs/>
          <w:color w:val="auto"/>
          <w:sz w:val="24"/>
          <w:szCs w:val="20"/>
        </w:rPr>
      </w:pPr>
    </w:p>
    <w:p w14:paraId="138CD77A" w14:textId="77777777" w:rsidR="00F32E13" w:rsidRPr="00086EC6" w:rsidRDefault="00F32E13" w:rsidP="00F32E13">
      <w:pPr>
        <w:rPr>
          <w:b w:val="0"/>
          <w:bCs/>
          <w:sz w:val="36"/>
          <w:szCs w:val="28"/>
          <w:u w:val="single"/>
        </w:rPr>
      </w:pPr>
    </w:p>
    <w:p w14:paraId="4EB042BE" w14:textId="55CDE0EE" w:rsidR="00F32E13" w:rsidRDefault="00F32E13" w:rsidP="00F32E13">
      <w:pPr>
        <w:rPr>
          <w:b w:val="0"/>
          <w:bCs/>
          <w:sz w:val="36"/>
          <w:szCs w:val="28"/>
          <w:u w:val="single"/>
        </w:rPr>
      </w:pPr>
      <w:r w:rsidRPr="00086EC6">
        <w:rPr>
          <w:b w:val="0"/>
          <w:bCs/>
          <w:sz w:val="36"/>
          <w:szCs w:val="28"/>
          <w:u w:val="single"/>
        </w:rPr>
        <w:t xml:space="preserve">Conclusion personnelle </w:t>
      </w:r>
      <w:r w:rsidR="00086EC6">
        <w:rPr>
          <w:b w:val="0"/>
          <w:bCs/>
          <w:sz w:val="36"/>
          <w:szCs w:val="28"/>
          <w:u w:val="single"/>
        </w:rPr>
        <w:t>d’</w:t>
      </w:r>
      <w:r w:rsidR="00086EC6" w:rsidRPr="00086EC6">
        <w:rPr>
          <w:b w:val="0"/>
          <w:bCs/>
          <w:sz w:val="36"/>
          <w:szCs w:val="28"/>
          <w:u w:val="single"/>
        </w:rPr>
        <w:t>Anaïs :</w:t>
      </w:r>
    </w:p>
    <w:p w14:paraId="563ADD55" w14:textId="77777777" w:rsidR="00DD40B0" w:rsidRPr="00086EC6" w:rsidRDefault="00DD40B0" w:rsidP="00F32E13">
      <w:pPr>
        <w:rPr>
          <w:b w:val="0"/>
          <w:bCs/>
          <w:sz w:val="36"/>
          <w:szCs w:val="28"/>
          <w:u w:val="single"/>
        </w:rPr>
      </w:pPr>
    </w:p>
    <w:p w14:paraId="5AFD54CE" w14:textId="5006D8DF" w:rsidR="00F32E13" w:rsidRPr="00890F68" w:rsidRDefault="00F32E13" w:rsidP="00F32E13">
      <w:pPr>
        <w:ind w:firstLine="720"/>
        <w:rPr>
          <w:rFonts w:ascii="Lora" w:hAnsi="Lora"/>
          <w:b w:val="0"/>
          <w:bCs/>
          <w:color w:val="auto"/>
          <w:sz w:val="24"/>
          <w:szCs w:val="20"/>
        </w:rPr>
      </w:pPr>
      <w:r w:rsidRPr="00890F68">
        <w:rPr>
          <w:rFonts w:ascii="Lora" w:hAnsi="Lora"/>
          <w:b w:val="0"/>
          <w:bCs/>
          <w:color w:val="auto"/>
          <w:sz w:val="24"/>
          <w:szCs w:val="20"/>
        </w:rPr>
        <w:t xml:space="preserve">Ce projet en équipe était un travail intéressant et prenant. J’ai apprécié comment chacune des tâches a pu être répartie entre les membres de notre groupe.   J’ai bien aimé voir comment, à partir d’un concept encore vague, le projet s'est construit au fil des semaines, comment nos idées ont évolué passant d’un jeu sans histoire à notre forme définitive dont la narration est particulière. Au final, on aura su garder un concept d’interaction au travers du code (merci à Vinh qui aura permis de concrétiser au maximum ce concept </w:t>
      </w:r>
      <w:r w:rsidR="00DD40B0" w:rsidRPr="00890F68">
        <w:rPr>
          <w:rFonts w:ascii="Lora" w:hAnsi="Lora"/>
          <w:b w:val="0"/>
          <w:bCs/>
          <w:color w:val="auto"/>
          <w:sz w:val="24"/>
          <w:szCs w:val="20"/>
        </w:rPr>
        <w:t>!)</w:t>
      </w:r>
      <w:r w:rsidRPr="00890F68">
        <w:rPr>
          <w:rFonts w:ascii="Lora" w:hAnsi="Lora"/>
          <w:b w:val="0"/>
          <w:bCs/>
          <w:color w:val="auto"/>
          <w:sz w:val="24"/>
          <w:szCs w:val="20"/>
        </w:rPr>
        <w:t>.</w:t>
      </w:r>
    </w:p>
    <w:p w14:paraId="43AB3E40" w14:textId="31BAD5A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t xml:space="preserve">J’ai aussi apprécié les questionnements que nous nous sommes posés avec l’histoire de </w:t>
      </w:r>
      <w:r w:rsidR="00DD40B0" w:rsidRPr="00890F68">
        <w:rPr>
          <w:rFonts w:ascii="Lora" w:hAnsi="Lora"/>
          <w:b w:val="0"/>
          <w:bCs/>
          <w:color w:val="auto"/>
          <w:sz w:val="24"/>
          <w:szCs w:val="20"/>
        </w:rPr>
        <w:t>Nadem :</w:t>
      </w:r>
      <w:r w:rsidRPr="00890F68">
        <w:rPr>
          <w:rFonts w:ascii="Lora" w:hAnsi="Lora"/>
          <w:b w:val="0"/>
          <w:bCs/>
          <w:color w:val="auto"/>
          <w:sz w:val="24"/>
          <w:szCs w:val="20"/>
        </w:rPr>
        <w:t xml:space="preserve"> sur les regrets, le parallèle entre des algorithmes, les schémas de pensées, à quels points tout peut être optimisé, calculé, prévisible ou non ainsi que   sur l’identité narrative lorsque nous réfléchissions à la possibilité de modifications et réinterprétations des souvenirs.</w:t>
      </w:r>
    </w:p>
    <w:p w14:paraId="1B7FE7CE" w14:textId="2B49DBAC" w:rsidR="00F32E13" w:rsidRDefault="00F32E13" w:rsidP="00F32E13"/>
    <w:p w14:paraId="4B7D2E80" w14:textId="77777777" w:rsidR="00DD40B0" w:rsidRDefault="00DD40B0" w:rsidP="00F32E13"/>
    <w:p w14:paraId="14EC996A" w14:textId="480376AF" w:rsidR="00F32E13" w:rsidRPr="00086EC6" w:rsidRDefault="00F32E13" w:rsidP="00F32E13">
      <w:pPr>
        <w:rPr>
          <w:b w:val="0"/>
          <w:bCs/>
          <w:sz w:val="36"/>
          <w:szCs w:val="28"/>
          <w:u w:val="single"/>
        </w:rPr>
      </w:pPr>
      <w:r w:rsidRPr="00086EC6">
        <w:rPr>
          <w:b w:val="0"/>
          <w:bCs/>
          <w:sz w:val="36"/>
          <w:szCs w:val="28"/>
          <w:u w:val="single"/>
        </w:rPr>
        <w:t xml:space="preserve">Conclusion personnelle </w:t>
      </w:r>
      <w:r w:rsidR="00086EC6">
        <w:rPr>
          <w:b w:val="0"/>
          <w:bCs/>
          <w:sz w:val="36"/>
          <w:szCs w:val="28"/>
          <w:u w:val="single"/>
        </w:rPr>
        <w:t xml:space="preserve">de </w:t>
      </w:r>
      <w:r w:rsidR="00086EC6" w:rsidRPr="00086EC6">
        <w:rPr>
          <w:b w:val="0"/>
          <w:bCs/>
          <w:sz w:val="36"/>
          <w:szCs w:val="28"/>
          <w:u w:val="single"/>
        </w:rPr>
        <w:t>Vinh :</w:t>
      </w:r>
    </w:p>
    <w:p w14:paraId="53C6273C" w14:textId="77777777" w:rsidR="00F32E13" w:rsidRDefault="00F32E13" w:rsidP="00F32E13"/>
    <w:p w14:paraId="73DC1DAF" w14:textId="77777777" w:rsidR="00F32E13" w:rsidRPr="00890F68" w:rsidRDefault="00F32E13" w:rsidP="00F32E13">
      <w:pPr>
        <w:ind w:firstLine="720"/>
        <w:rPr>
          <w:rFonts w:ascii="Lora" w:hAnsi="Lora"/>
          <w:b w:val="0"/>
          <w:bCs/>
          <w:color w:val="auto"/>
          <w:sz w:val="24"/>
          <w:szCs w:val="20"/>
        </w:rPr>
      </w:pPr>
      <w:r w:rsidRPr="00890F68">
        <w:rPr>
          <w:rFonts w:ascii="Lora" w:hAnsi="Lora"/>
          <w:b w:val="0"/>
          <w:bCs/>
          <w:color w:val="auto"/>
          <w:sz w:val="24"/>
          <w:szCs w:val="20"/>
        </w:rPr>
        <w:t>"Et Si ?" est un projet intéressant et semble nouveau pour moi. Lors des premières discussions, chacun des membres de notre équipe avait ses propres idées pour combiner narration interactive et extraits de code. Bien que ces idées aient été confuses et difficiles à mettre en place au début, notre équipe a finalement réussi à créer une nouvelle façon de raconter des histoires ensemble. Nous nous sommes partagé le travail et ensemble nous avons construit l'histoire de notre protagoniste Nadem. Je suis content d'avoir contribué une partie de mes efforts au résultat final de l'équipe.</w:t>
      </w:r>
    </w:p>
    <w:p w14:paraId="5E6BAA33" w14:textId="77777777" w:rsidR="00F32E13" w:rsidRPr="00890F68" w:rsidRDefault="00F32E13" w:rsidP="00F32E13">
      <w:pPr>
        <w:rPr>
          <w:rFonts w:ascii="Lora" w:hAnsi="Lora"/>
          <w:b w:val="0"/>
          <w:bCs/>
          <w:color w:val="auto"/>
          <w:sz w:val="24"/>
          <w:szCs w:val="20"/>
        </w:rPr>
      </w:pPr>
      <w:r w:rsidRPr="00890F68">
        <w:rPr>
          <w:rFonts w:ascii="Lora" w:hAnsi="Lora"/>
          <w:b w:val="0"/>
          <w:bCs/>
          <w:color w:val="auto"/>
          <w:sz w:val="24"/>
          <w:szCs w:val="20"/>
        </w:rPr>
        <w:lastRenderedPageBreak/>
        <w:t>Surtout, même si j'ai étudié en France pendant 4 ans, ma communication n'est toujours pas très bonne. Cependant, tout le monde dans le groupe était très enthousiaste pour m'aider et m'expliquer ce que je ne comprenais pas. Cela m'aide beaucoup à comprendre et à mettre en œuvre les idées des gens. Le professeur Bouchardon a aussi beaucoup aidé notre équipe durant le processus de réalisation de ce projet. Je tiens à remercier tout le monde pour leurs expériences utiles au cours du temps passé.</w:t>
      </w:r>
    </w:p>
    <w:p w14:paraId="636D4875" w14:textId="77777777" w:rsidR="00F32E13" w:rsidRPr="00890F68" w:rsidRDefault="00F32E13" w:rsidP="00F32E13">
      <w:pPr>
        <w:rPr>
          <w:rFonts w:ascii="Lora" w:hAnsi="Lora"/>
          <w:b w:val="0"/>
          <w:bCs/>
          <w:color w:val="auto"/>
          <w:sz w:val="24"/>
          <w:szCs w:val="20"/>
        </w:rPr>
      </w:pPr>
    </w:p>
    <w:p w14:paraId="728199DA" w14:textId="77777777" w:rsidR="00F32E13" w:rsidRDefault="00F32E13" w:rsidP="00F32E13"/>
    <w:p w14:paraId="26EDADD3" w14:textId="77777777" w:rsidR="00F32E13" w:rsidRDefault="00F32E13" w:rsidP="00F32E13">
      <w:pPr>
        <w:spacing w:after="200"/>
      </w:pPr>
    </w:p>
    <w:sectPr w:rsidR="00F32E13"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B90AF" w14:textId="77777777" w:rsidR="00BB19C9" w:rsidRDefault="00BB19C9">
      <w:r>
        <w:separator/>
      </w:r>
    </w:p>
    <w:p w14:paraId="7F9A765E" w14:textId="77777777" w:rsidR="00BB19C9" w:rsidRDefault="00BB19C9"/>
  </w:endnote>
  <w:endnote w:type="continuationSeparator" w:id="0">
    <w:p w14:paraId="3B1E8384" w14:textId="77777777" w:rsidR="00BB19C9" w:rsidRDefault="00BB19C9">
      <w:r>
        <w:continuationSeparator/>
      </w:r>
    </w:p>
    <w:p w14:paraId="1CA81FD8" w14:textId="77777777" w:rsidR="00BB19C9" w:rsidRDefault="00BB1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7B9E943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0DA9E4C5"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896FE" w14:textId="77777777" w:rsidR="00BB19C9" w:rsidRDefault="00BB19C9">
      <w:r>
        <w:separator/>
      </w:r>
    </w:p>
    <w:p w14:paraId="68C58D80" w14:textId="77777777" w:rsidR="00BB19C9" w:rsidRDefault="00BB19C9"/>
  </w:footnote>
  <w:footnote w:type="continuationSeparator" w:id="0">
    <w:p w14:paraId="0899DBD4" w14:textId="77777777" w:rsidR="00BB19C9" w:rsidRDefault="00BB19C9">
      <w:r>
        <w:continuationSeparator/>
      </w:r>
    </w:p>
    <w:p w14:paraId="11931548" w14:textId="77777777" w:rsidR="00BB19C9" w:rsidRDefault="00BB19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70559634" w14:textId="77777777" w:rsidTr="00360494">
      <w:trPr>
        <w:trHeight w:val="978"/>
      </w:trPr>
      <w:tc>
        <w:tcPr>
          <w:tcW w:w="10035" w:type="dxa"/>
          <w:tcBorders>
            <w:top w:val="nil"/>
            <w:left w:val="nil"/>
            <w:bottom w:val="single" w:sz="36" w:space="0" w:color="34ABA2" w:themeColor="accent3"/>
            <w:right w:val="nil"/>
          </w:tcBorders>
        </w:tcPr>
        <w:p w14:paraId="4D3B205E" w14:textId="77777777" w:rsidR="00D077E9" w:rsidRDefault="00D077E9">
          <w:pPr>
            <w:pStyle w:val="En-tte"/>
          </w:pPr>
        </w:p>
      </w:tc>
    </w:tr>
  </w:tbl>
  <w:p w14:paraId="1E7043DA"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D67DC"/>
    <w:multiLevelType w:val="multilevel"/>
    <w:tmpl w:val="725CB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A27F6"/>
    <w:multiLevelType w:val="multilevel"/>
    <w:tmpl w:val="68B44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D11947"/>
    <w:multiLevelType w:val="multilevel"/>
    <w:tmpl w:val="EF6CB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5A2C3E"/>
    <w:multiLevelType w:val="multilevel"/>
    <w:tmpl w:val="F8D0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F83810"/>
    <w:multiLevelType w:val="multilevel"/>
    <w:tmpl w:val="E9E0B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6D3405"/>
    <w:multiLevelType w:val="multilevel"/>
    <w:tmpl w:val="B206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C406A7"/>
    <w:multiLevelType w:val="multilevel"/>
    <w:tmpl w:val="C34CF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4F1E0B"/>
    <w:multiLevelType w:val="multilevel"/>
    <w:tmpl w:val="94E8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5393F"/>
    <w:multiLevelType w:val="multilevel"/>
    <w:tmpl w:val="E5462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0110EB1"/>
    <w:multiLevelType w:val="multilevel"/>
    <w:tmpl w:val="8CC60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F46841"/>
    <w:multiLevelType w:val="multilevel"/>
    <w:tmpl w:val="CB1A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3B406A"/>
    <w:multiLevelType w:val="multilevel"/>
    <w:tmpl w:val="D6E47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967E25"/>
    <w:multiLevelType w:val="multilevel"/>
    <w:tmpl w:val="3048B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1A441D"/>
    <w:multiLevelType w:val="multilevel"/>
    <w:tmpl w:val="C0C61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D106FF"/>
    <w:multiLevelType w:val="multilevel"/>
    <w:tmpl w:val="37005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2704128">
    <w:abstractNumId w:val="12"/>
  </w:num>
  <w:num w:numId="2" w16cid:durableId="640816053">
    <w:abstractNumId w:val="8"/>
  </w:num>
  <w:num w:numId="3" w16cid:durableId="798956267">
    <w:abstractNumId w:val="4"/>
  </w:num>
  <w:num w:numId="4" w16cid:durableId="1799685774">
    <w:abstractNumId w:val="3"/>
  </w:num>
  <w:num w:numId="5" w16cid:durableId="478767647">
    <w:abstractNumId w:val="0"/>
  </w:num>
  <w:num w:numId="6" w16cid:durableId="93021748">
    <w:abstractNumId w:val="10"/>
  </w:num>
  <w:num w:numId="7" w16cid:durableId="642779070">
    <w:abstractNumId w:val="14"/>
  </w:num>
  <w:num w:numId="8" w16cid:durableId="933324798">
    <w:abstractNumId w:val="2"/>
  </w:num>
  <w:num w:numId="9" w16cid:durableId="1520850466">
    <w:abstractNumId w:val="1"/>
  </w:num>
  <w:num w:numId="10" w16cid:durableId="491407434">
    <w:abstractNumId w:val="6"/>
  </w:num>
  <w:num w:numId="11" w16cid:durableId="2123071209">
    <w:abstractNumId w:val="5"/>
  </w:num>
  <w:num w:numId="12" w16cid:durableId="109671476">
    <w:abstractNumId w:val="9"/>
  </w:num>
  <w:num w:numId="13" w16cid:durableId="1037968377">
    <w:abstractNumId w:val="7"/>
  </w:num>
  <w:num w:numId="14" w16cid:durableId="1129517479">
    <w:abstractNumId w:val="13"/>
  </w:num>
  <w:num w:numId="15" w16cid:durableId="19747455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CA3"/>
    <w:rsid w:val="0002482E"/>
    <w:rsid w:val="00045295"/>
    <w:rsid w:val="00050324"/>
    <w:rsid w:val="00082BA5"/>
    <w:rsid w:val="00086EC6"/>
    <w:rsid w:val="000A0150"/>
    <w:rsid w:val="000E63C9"/>
    <w:rsid w:val="00130E9D"/>
    <w:rsid w:val="00150A6D"/>
    <w:rsid w:val="00185B35"/>
    <w:rsid w:val="001F2BC8"/>
    <w:rsid w:val="001F5F6B"/>
    <w:rsid w:val="00243EBC"/>
    <w:rsid w:val="00246A35"/>
    <w:rsid w:val="00270C80"/>
    <w:rsid w:val="00284348"/>
    <w:rsid w:val="002F51F5"/>
    <w:rsid w:val="00312137"/>
    <w:rsid w:val="00325D8C"/>
    <w:rsid w:val="00330359"/>
    <w:rsid w:val="0033762F"/>
    <w:rsid w:val="00360494"/>
    <w:rsid w:val="00366C7E"/>
    <w:rsid w:val="00384EA3"/>
    <w:rsid w:val="003A39A1"/>
    <w:rsid w:val="003C2191"/>
    <w:rsid w:val="003D3863"/>
    <w:rsid w:val="004110DE"/>
    <w:rsid w:val="0044085A"/>
    <w:rsid w:val="004B21A5"/>
    <w:rsid w:val="005037F0"/>
    <w:rsid w:val="00516A86"/>
    <w:rsid w:val="005275F6"/>
    <w:rsid w:val="00532541"/>
    <w:rsid w:val="0055028B"/>
    <w:rsid w:val="00572102"/>
    <w:rsid w:val="005D5FD4"/>
    <w:rsid w:val="005F1BB0"/>
    <w:rsid w:val="005F5467"/>
    <w:rsid w:val="00656C4D"/>
    <w:rsid w:val="006A26E5"/>
    <w:rsid w:val="006E5716"/>
    <w:rsid w:val="007302B3"/>
    <w:rsid w:val="00730733"/>
    <w:rsid w:val="00730E3A"/>
    <w:rsid w:val="00736AAF"/>
    <w:rsid w:val="00765B2A"/>
    <w:rsid w:val="00783A34"/>
    <w:rsid w:val="007C6B52"/>
    <w:rsid w:val="007D16C5"/>
    <w:rsid w:val="00862FE4"/>
    <w:rsid w:val="0086389A"/>
    <w:rsid w:val="0087605E"/>
    <w:rsid w:val="00890F68"/>
    <w:rsid w:val="008B1FEE"/>
    <w:rsid w:val="008F69C9"/>
    <w:rsid w:val="00903C32"/>
    <w:rsid w:val="0091275B"/>
    <w:rsid w:val="00916B16"/>
    <w:rsid w:val="009173B9"/>
    <w:rsid w:val="0093335D"/>
    <w:rsid w:val="0093613E"/>
    <w:rsid w:val="00943026"/>
    <w:rsid w:val="00966B81"/>
    <w:rsid w:val="009A42B5"/>
    <w:rsid w:val="009C7720"/>
    <w:rsid w:val="00A23AFA"/>
    <w:rsid w:val="00A31B3E"/>
    <w:rsid w:val="00A532F3"/>
    <w:rsid w:val="00A61747"/>
    <w:rsid w:val="00A8489E"/>
    <w:rsid w:val="00AB02A7"/>
    <w:rsid w:val="00AC29F3"/>
    <w:rsid w:val="00B231E5"/>
    <w:rsid w:val="00BB19C9"/>
    <w:rsid w:val="00C02B87"/>
    <w:rsid w:val="00C14CA3"/>
    <w:rsid w:val="00C4086D"/>
    <w:rsid w:val="00CA1896"/>
    <w:rsid w:val="00CB5B28"/>
    <w:rsid w:val="00CF5371"/>
    <w:rsid w:val="00D0323A"/>
    <w:rsid w:val="00D0559F"/>
    <w:rsid w:val="00D077E9"/>
    <w:rsid w:val="00D42CB7"/>
    <w:rsid w:val="00D5413D"/>
    <w:rsid w:val="00D570A9"/>
    <w:rsid w:val="00D66A02"/>
    <w:rsid w:val="00D70D02"/>
    <w:rsid w:val="00D770C7"/>
    <w:rsid w:val="00D86945"/>
    <w:rsid w:val="00D90290"/>
    <w:rsid w:val="00DA753B"/>
    <w:rsid w:val="00DB6184"/>
    <w:rsid w:val="00DD152F"/>
    <w:rsid w:val="00DD40B0"/>
    <w:rsid w:val="00DE213F"/>
    <w:rsid w:val="00DF027C"/>
    <w:rsid w:val="00E00A32"/>
    <w:rsid w:val="00E161F6"/>
    <w:rsid w:val="00E16849"/>
    <w:rsid w:val="00E22ACD"/>
    <w:rsid w:val="00E620B0"/>
    <w:rsid w:val="00E81B40"/>
    <w:rsid w:val="00EF555B"/>
    <w:rsid w:val="00F027BB"/>
    <w:rsid w:val="00F11DCF"/>
    <w:rsid w:val="00F162EA"/>
    <w:rsid w:val="00F32E13"/>
    <w:rsid w:val="00F52D27"/>
    <w:rsid w:val="00F75616"/>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01F51"/>
  <w15:docId w15:val="{954DB859-2C26-4548-A1BD-60F93875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9"/>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0"/>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TM1">
    <w:name w:val="toc 1"/>
    <w:basedOn w:val="Normal"/>
    <w:next w:val="Normal"/>
    <w:autoRedefine/>
    <w:uiPriority w:val="39"/>
    <w:unhideWhenUsed/>
    <w:rsid w:val="00F32E13"/>
    <w:pPr>
      <w:spacing w:after="100"/>
    </w:pPr>
  </w:style>
  <w:style w:type="paragraph" w:styleId="TM2">
    <w:name w:val="toc 2"/>
    <w:basedOn w:val="Normal"/>
    <w:next w:val="Normal"/>
    <w:autoRedefine/>
    <w:uiPriority w:val="39"/>
    <w:unhideWhenUsed/>
    <w:rsid w:val="00F32E13"/>
    <w:pPr>
      <w:spacing w:after="100"/>
      <w:ind w:left="280"/>
    </w:pPr>
  </w:style>
  <w:style w:type="character" w:styleId="Lienhypertexte">
    <w:name w:val="Hyperlink"/>
    <w:basedOn w:val="Policepardfaut"/>
    <w:uiPriority w:val="99"/>
    <w:unhideWhenUsed/>
    <w:rsid w:val="00F32E13"/>
    <w:rPr>
      <w:color w:val="3592CF" w:themeColor="hyperlink"/>
      <w:u w:val="single"/>
    </w:rPr>
  </w:style>
  <w:style w:type="paragraph" w:styleId="Lgende">
    <w:name w:val="caption"/>
    <w:basedOn w:val="Normal"/>
    <w:next w:val="Normal"/>
    <w:uiPriority w:val="99"/>
    <w:unhideWhenUsed/>
    <w:rsid w:val="00DA753B"/>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sa\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BEB63F72AB4E639E5F251FBC8EEEC7"/>
        <w:category>
          <w:name w:val="Général"/>
          <w:gallery w:val="placeholder"/>
        </w:category>
        <w:types>
          <w:type w:val="bbPlcHdr"/>
        </w:types>
        <w:behaviors>
          <w:behavior w:val="content"/>
        </w:behaviors>
        <w:guid w:val="{D41CCAD3-ECF6-414F-98C8-98E74D3BDA98}"/>
      </w:docPartPr>
      <w:docPartBody>
        <w:p w:rsidR="00000000" w:rsidRDefault="00B35AE0">
          <w:pPr>
            <w:pStyle w:val="C6BEB63F72AB4E639E5F251FBC8EEEC7"/>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6</w:t>
          </w:r>
          <w:r w:rsidRPr="00D86945">
            <w:rPr>
              <w:rStyle w:val="Sous-titreCar"/>
              <w:b/>
              <w:lang w:bidi="fr-FR"/>
            </w:rPr>
            <w:fldChar w:fldCharType="end"/>
          </w:r>
        </w:p>
      </w:docPartBody>
    </w:docPart>
    <w:docPart>
      <w:docPartPr>
        <w:name w:val="F3A39D742B63443393B8B2B20EC3B314"/>
        <w:category>
          <w:name w:val="Général"/>
          <w:gallery w:val="placeholder"/>
        </w:category>
        <w:types>
          <w:type w:val="bbPlcHdr"/>
        </w:types>
        <w:behaviors>
          <w:behavior w:val="content"/>
        </w:behaviors>
        <w:guid w:val="{12F9C588-8A62-460B-82CB-85672C6053A6}"/>
      </w:docPartPr>
      <w:docPartBody>
        <w:p w:rsidR="00000000" w:rsidRDefault="00B35AE0">
          <w:pPr>
            <w:pStyle w:val="F3A39D742B63443393B8B2B20EC3B314"/>
          </w:pPr>
          <w:r>
            <w:rPr>
              <w:lang w:bidi="fr-FR"/>
            </w:rPr>
            <w:t>NOM DE LA SOCIÉTÉ</w:t>
          </w:r>
        </w:p>
      </w:docPartBody>
    </w:docPart>
    <w:docPart>
      <w:docPartPr>
        <w:name w:val="56161811C12C42C7B2456C3DBD178483"/>
        <w:category>
          <w:name w:val="Général"/>
          <w:gallery w:val="placeholder"/>
        </w:category>
        <w:types>
          <w:type w:val="bbPlcHdr"/>
        </w:types>
        <w:behaviors>
          <w:behavior w:val="content"/>
        </w:behaviors>
        <w:guid w:val="{ECA9017F-19A8-4C2C-97CF-28C9113CD377}"/>
      </w:docPartPr>
      <w:docPartBody>
        <w:p w:rsidR="00000000" w:rsidRDefault="00B35AE0">
          <w:pPr>
            <w:pStyle w:val="56161811C12C42C7B2456C3DBD178483"/>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ora">
    <w:charset w:val="00"/>
    <w:family w:val="auto"/>
    <w:pitch w:val="variable"/>
    <w:sig w:usb0="A00002F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E0"/>
    <w:rsid w:val="00B35A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C6BEB63F72AB4E639E5F251FBC8EEEC7">
    <w:name w:val="C6BEB63F72AB4E639E5F251FBC8EEEC7"/>
  </w:style>
  <w:style w:type="paragraph" w:customStyle="1" w:styleId="F3A39D742B63443393B8B2B20EC3B314">
    <w:name w:val="F3A39D742B63443393B8B2B20EC3B314"/>
  </w:style>
  <w:style w:type="paragraph" w:customStyle="1" w:styleId="56161811C12C42C7B2456C3DBD178483">
    <w:name w:val="56161811C12C42C7B2456C3DBD178483"/>
  </w:style>
  <w:style w:type="paragraph" w:customStyle="1" w:styleId="62525AA0F9CD4ECE89759F17CFC1BAD9">
    <w:name w:val="62525AA0F9CD4ECE89759F17CFC1BAD9"/>
  </w:style>
  <w:style w:type="paragraph" w:customStyle="1" w:styleId="83DF0468CD8A4A699377E87572AE4017">
    <w:name w:val="83DF0468CD8A4A699377E87572AE4017"/>
  </w:style>
  <w:style w:type="paragraph" w:customStyle="1" w:styleId="B666866C30514099A65019CC6D11C484">
    <w:name w:val="B666866C30514099A65019CC6D11C484"/>
  </w:style>
  <w:style w:type="paragraph" w:customStyle="1" w:styleId="698C60692FBF42D4A8EA3580C185792D">
    <w:name w:val="698C60692FBF42D4A8EA3580C185792D"/>
  </w:style>
  <w:style w:type="paragraph" w:customStyle="1" w:styleId="D05DA4411B68421FA3EE6829DEFC1AA1">
    <w:name w:val="D05DA4411B68421FA3EE6829DEFC1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FA402-BB64-41F4-AD1F-AD20850D0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73</TotalTime>
  <Pages>21</Pages>
  <Words>5080</Words>
  <Characters>27944</Characters>
  <Application>Microsoft Office Word</Application>
  <DocSecurity>0</DocSecurity>
  <Lines>232</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elisa</dc:creator>
  <cp:keywords/>
  <cp:lastModifiedBy>Elisa Hamaili</cp:lastModifiedBy>
  <cp:revision>7</cp:revision>
  <cp:lastPrinted>2006-08-01T17:47:00Z</cp:lastPrinted>
  <dcterms:created xsi:type="dcterms:W3CDTF">2022-06-06T21:45:00Z</dcterms:created>
  <dcterms:modified xsi:type="dcterms:W3CDTF">2022-06-06T22:59:00Z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